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1E503" w14:textId="77777777" w:rsidR="00AF26B2" w:rsidRDefault="005A5503">
      <w:pPr>
        <w:pStyle w:val="Year"/>
      </w:pPr>
      <w:r>
        <w:t>202</w:t>
      </w:r>
      <w:r w:rsidR="00634B43">
        <w:t>3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alendar Layout"/>
      </w:tblPr>
      <w:tblGrid>
        <w:gridCol w:w="72"/>
        <w:gridCol w:w="2246"/>
        <w:gridCol w:w="648"/>
        <w:gridCol w:w="72"/>
        <w:gridCol w:w="2246"/>
        <w:gridCol w:w="648"/>
        <w:gridCol w:w="72"/>
        <w:gridCol w:w="2246"/>
        <w:gridCol w:w="648"/>
        <w:gridCol w:w="72"/>
        <w:gridCol w:w="2246"/>
      </w:tblGrid>
      <w:tr w:rsidR="00AF26B2" w14:paraId="31DA29E4" w14:textId="77777777">
        <w:trPr>
          <w:trHeight w:hRule="exact" w:val="202"/>
        </w:trPr>
        <w:tc>
          <w:tcPr>
            <w:tcW w:w="72" w:type="dxa"/>
            <w:shd w:val="clear" w:color="auto" w:fill="603B17" w:themeFill="text2"/>
          </w:tcPr>
          <w:p w14:paraId="7C1B7948" w14:textId="77777777" w:rsidR="00AF26B2" w:rsidRDefault="00AF26B2"/>
        </w:tc>
        <w:tc>
          <w:tcPr>
            <w:tcW w:w="2246" w:type="dxa"/>
          </w:tcPr>
          <w:p w14:paraId="4508AD27" w14:textId="77777777" w:rsidR="00AF26B2" w:rsidRDefault="00520639">
            <w:pPr>
              <w:pStyle w:val="Months"/>
            </w:pPr>
            <w:r>
              <w:t>JANUARY</w:t>
            </w:r>
          </w:p>
        </w:tc>
        <w:tc>
          <w:tcPr>
            <w:tcW w:w="648" w:type="dxa"/>
          </w:tcPr>
          <w:p w14:paraId="78E77D84" w14:textId="77777777" w:rsidR="00AF26B2" w:rsidRDefault="00AF26B2"/>
        </w:tc>
        <w:tc>
          <w:tcPr>
            <w:tcW w:w="72" w:type="dxa"/>
            <w:shd w:val="clear" w:color="auto" w:fill="603B17" w:themeFill="text2"/>
          </w:tcPr>
          <w:p w14:paraId="63C734AD" w14:textId="77777777" w:rsidR="00AF26B2" w:rsidRDefault="00AF26B2"/>
        </w:tc>
        <w:tc>
          <w:tcPr>
            <w:tcW w:w="2246" w:type="dxa"/>
          </w:tcPr>
          <w:p w14:paraId="6C3CB746" w14:textId="77777777" w:rsidR="00AF26B2" w:rsidRDefault="00520639">
            <w:pPr>
              <w:pStyle w:val="Months"/>
            </w:pPr>
            <w:r>
              <w:t>FEBRUARY</w:t>
            </w:r>
          </w:p>
        </w:tc>
        <w:tc>
          <w:tcPr>
            <w:tcW w:w="648" w:type="dxa"/>
          </w:tcPr>
          <w:p w14:paraId="704FDDE1" w14:textId="77777777" w:rsidR="00AF26B2" w:rsidRDefault="00AF26B2"/>
        </w:tc>
        <w:tc>
          <w:tcPr>
            <w:tcW w:w="72" w:type="dxa"/>
            <w:shd w:val="clear" w:color="auto" w:fill="603B17" w:themeFill="text2"/>
          </w:tcPr>
          <w:p w14:paraId="42FFFED8" w14:textId="77777777" w:rsidR="00AF26B2" w:rsidRDefault="00AF26B2"/>
        </w:tc>
        <w:tc>
          <w:tcPr>
            <w:tcW w:w="2246" w:type="dxa"/>
          </w:tcPr>
          <w:p w14:paraId="71E072EA" w14:textId="77777777" w:rsidR="00AF26B2" w:rsidRDefault="00520639">
            <w:pPr>
              <w:pStyle w:val="Months"/>
            </w:pPr>
            <w:r>
              <w:t>MARCH</w:t>
            </w:r>
          </w:p>
        </w:tc>
        <w:tc>
          <w:tcPr>
            <w:tcW w:w="648" w:type="dxa"/>
          </w:tcPr>
          <w:p w14:paraId="4AA58207" w14:textId="77777777" w:rsidR="00AF26B2" w:rsidRDefault="00AF26B2"/>
        </w:tc>
        <w:tc>
          <w:tcPr>
            <w:tcW w:w="72" w:type="dxa"/>
            <w:shd w:val="clear" w:color="auto" w:fill="603B17" w:themeFill="text2"/>
          </w:tcPr>
          <w:p w14:paraId="4A7A2CAB" w14:textId="77777777" w:rsidR="00AF26B2" w:rsidRDefault="00AF26B2"/>
        </w:tc>
        <w:tc>
          <w:tcPr>
            <w:tcW w:w="2246" w:type="dxa"/>
          </w:tcPr>
          <w:p w14:paraId="4C108C10" w14:textId="77777777" w:rsidR="00AF26B2" w:rsidRDefault="00520639">
            <w:pPr>
              <w:pStyle w:val="Months"/>
            </w:pPr>
            <w:r>
              <w:t>APRIL</w:t>
            </w:r>
          </w:p>
        </w:tc>
      </w:tr>
      <w:tr w:rsidR="00AF26B2" w14:paraId="50616849" w14:textId="77777777">
        <w:tc>
          <w:tcPr>
            <w:tcW w:w="72" w:type="dxa"/>
          </w:tcPr>
          <w:p w14:paraId="1985CEC5" w14:textId="77777777" w:rsidR="00AF26B2" w:rsidRDefault="00AF26B2"/>
        </w:tc>
        <w:tc>
          <w:tcPr>
            <w:tcW w:w="2246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Description w:val="January"/>
            </w:tblPr>
            <w:tblGrid>
              <w:gridCol w:w="318"/>
              <w:gridCol w:w="322"/>
              <w:gridCol w:w="322"/>
              <w:gridCol w:w="322"/>
              <w:gridCol w:w="322"/>
              <w:gridCol w:w="322"/>
              <w:gridCol w:w="318"/>
            </w:tblGrid>
            <w:tr w:rsidR="00AF26B2" w14:paraId="3F97BF8C" w14:textId="77777777">
              <w:tc>
                <w:tcPr>
                  <w:tcW w:w="318" w:type="dxa"/>
                </w:tcPr>
                <w:p w14:paraId="3D5A2539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  <w:tc>
                <w:tcPr>
                  <w:tcW w:w="322" w:type="dxa"/>
                </w:tcPr>
                <w:p w14:paraId="4652C463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m</w:t>
                  </w:r>
                </w:p>
              </w:tc>
              <w:tc>
                <w:tcPr>
                  <w:tcW w:w="322" w:type="dxa"/>
                </w:tcPr>
                <w:p w14:paraId="7044EB25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1EFDDAD6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w</w:t>
                  </w:r>
                </w:p>
              </w:tc>
              <w:tc>
                <w:tcPr>
                  <w:tcW w:w="322" w:type="dxa"/>
                </w:tcPr>
                <w:p w14:paraId="0BC108E8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077F5280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f</w:t>
                  </w:r>
                </w:p>
              </w:tc>
              <w:tc>
                <w:tcPr>
                  <w:tcW w:w="318" w:type="dxa"/>
                </w:tcPr>
                <w:p w14:paraId="3A8C9E0A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</w:tr>
            <w:tr w:rsidR="00634B43" w14:paraId="4D1704D7" w14:textId="77777777" w:rsidTr="00A7020F">
              <w:tc>
                <w:tcPr>
                  <w:tcW w:w="318" w:type="dxa"/>
                  <w:vAlign w:val="center"/>
                </w:tcPr>
                <w:p w14:paraId="3B9C3680" w14:textId="77777777" w:rsidR="00634B43" w:rsidRDefault="00634B43" w:rsidP="00634B43">
                  <w:pPr>
                    <w:pStyle w:val="Dates"/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</w:t>
                  </w:r>
                </w:p>
              </w:tc>
              <w:tc>
                <w:tcPr>
                  <w:tcW w:w="322" w:type="dxa"/>
                  <w:vAlign w:val="center"/>
                </w:tcPr>
                <w:p w14:paraId="72E3A1C4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2</w:t>
                  </w:r>
                </w:p>
              </w:tc>
              <w:tc>
                <w:tcPr>
                  <w:tcW w:w="322" w:type="dxa"/>
                  <w:vAlign w:val="center"/>
                </w:tcPr>
                <w:p w14:paraId="21C1D12B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3</w:t>
                  </w:r>
                </w:p>
              </w:tc>
              <w:tc>
                <w:tcPr>
                  <w:tcW w:w="322" w:type="dxa"/>
                  <w:vAlign w:val="center"/>
                </w:tcPr>
                <w:p w14:paraId="238226EE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4</w:t>
                  </w:r>
                </w:p>
              </w:tc>
              <w:tc>
                <w:tcPr>
                  <w:tcW w:w="322" w:type="dxa"/>
                  <w:vAlign w:val="center"/>
                </w:tcPr>
                <w:p w14:paraId="531C36CD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5</w:t>
                  </w:r>
                </w:p>
              </w:tc>
              <w:tc>
                <w:tcPr>
                  <w:tcW w:w="322" w:type="dxa"/>
                  <w:vAlign w:val="center"/>
                </w:tcPr>
                <w:p w14:paraId="7C6F351B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6</w:t>
                  </w:r>
                </w:p>
              </w:tc>
              <w:tc>
                <w:tcPr>
                  <w:tcW w:w="318" w:type="dxa"/>
                  <w:vAlign w:val="center"/>
                </w:tcPr>
                <w:p w14:paraId="51553675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7</w:t>
                  </w:r>
                </w:p>
              </w:tc>
            </w:tr>
            <w:tr w:rsidR="00634B43" w14:paraId="517667D7" w14:textId="77777777" w:rsidTr="00A7020F">
              <w:tc>
                <w:tcPr>
                  <w:tcW w:w="318" w:type="dxa"/>
                  <w:vAlign w:val="center"/>
                </w:tcPr>
                <w:p w14:paraId="072179E3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8</w:t>
                  </w:r>
                </w:p>
              </w:tc>
              <w:tc>
                <w:tcPr>
                  <w:tcW w:w="322" w:type="dxa"/>
                  <w:vAlign w:val="center"/>
                </w:tcPr>
                <w:p w14:paraId="2A4D9B6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9</w:t>
                  </w:r>
                </w:p>
              </w:tc>
              <w:tc>
                <w:tcPr>
                  <w:tcW w:w="322" w:type="dxa"/>
                  <w:vAlign w:val="center"/>
                </w:tcPr>
                <w:p w14:paraId="7E4FC97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10</w:t>
                  </w:r>
                </w:p>
              </w:tc>
              <w:tc>
                <w:tcPr>
                  <w:tcW w:w="322" w:type="dxa"/>
                  <w:vAlign w:val="center"/>
                </w:tcPr>
                <w:p w14:paraId="55F178A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11</w:t>
                  </w:r>
                </w:p>
              </w:tc>
              <w:tc>
                <w:tcPr>
                  <w:tcW w:w="322" w:type="dxa"/>
                  <w:vAlign w:val="center"/>
                </w:tcPr>
                <w:p w14:paraId="2BAF94F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12</w:t>
                  </w:r>
                </w:p>
              </w:tc>
              <w:tc>
                <w:tcPr>
                  <w:tcW w:w="322" w:type="dxa"/>
                  <w:vAlign w:val="center"/>
                </w:tcPr>
                <w:p w14:paraId="09F179F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13</w:t>
                  </w:r>
                </w:p>
              </w:tc>
              <w:tc>
                <w:tcPr>
                  <w:tcW w:w="318" w:type="dxa"/>
                  <w:vAlign w:val="center"/>
                </w:tcPr>
                <w:p w14:paraId="0FE14DE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14</w:t>
                  </w:r>
                </w:p>
              </w:tc>
            </w:tr>
            <w:tr w:rsidR="00634B43" w14:paraId="76EE97F4" w14:textId="77777777" w:rsidTr="00A7020F">
              <w:tc>
                <w:tcPr>
                  <w:tcW w:w="318" w:type="dxa"/>
                  <w:vAlign w:val="center"/>
                </w:tcPr>
                <w:p w14:paraId="467A838A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15</w:t>
                  </w:r>
                </w:p>
              </w:tc>
              <w:tc>
                <w:tcPr>
                  <w:tcW w:w="322" w:type="dxa"/>
                  <w:vAlign w:val="center"/>
                </w:tcPr>
                <w:p w14:paraId="6515163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16</w:t>
                  </w:r>
                </w:p>
              </w:tc>
              <w:tc>
                <w:tcPr>
                  <w:tcW w:w="322" w:type="dxa"/>
                  <w:vAlign w:val="center"/>
                </w:tcPr>
                <w:p w14:paraId="7501B74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17</w:t>
                  </w:r>
                </w:p>
              </w:tc>
              <w:tc>
                <w:tcPr>
                  <w:tcW w:w="322" w:type="dxa"/>
                  <w:vAlign w:val="center"/>
                </w:tcPr>
                <w:p w14:paraId="5DE04E2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18</w:t>
                  </w:r>
                </w:p>
              </w:tc>
              <w:tc>
                <w:tcPr>
                  <w:tcW w:w="322" w:type="dxa"/>
                  <w:vAlign w:val="center"/>
                </w:tcPr>
                <w:p w14:paraId="0123B6B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19</w:t>
                  </w:r>
                </w:p>
              </w:tc>
              <w:tc>
                <w:tcPr>
                  <w:tcW w:w="322" w:type="dxa"/>
                  <w:vAlign w:val="center"/>
                </w:tcPr>
                <w:p w14:paraId="522658C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20</w:t>
                  </w:r>
                </w:p>
              </w:tc>
              <w:tc>
                <w:tcPr>
                  <w:tcW w:w="318" w:type="dxa"/>
                  <w:vAlign w:val="center"/>
                </w:tcPr>
                <w:p w14:paraId="2429E97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21</w:t>
                  </w:r>
                </w:p>
              </w:tc>
            </w:tr>
            <w:tr w:rsidR="00634B43" w14:paraId="71E6F872" w14:textId="77777777" w:rsidTr="00A7020F">
              <w:tc>
                <w:tcPr>
                  <w:tcW w:w="318" w:type="dxa"/>
                  <w:vAlign w:val="center"/>
                </w:tcPr>
                <w:p w14:paraId="3A48530B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22</w:t>
                  </w:r>
                </w:p>
              </w:tc>
              <w:tc>
                <w:tcPr>
                  <w:tcW w:w="322" w:type="dxa"/>
                  <w:vAlign w:val="center"/>
                </w:tcPr>
                <w:p w14:paraId="03A699F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23</w:t>
                  </w:r>
                </w:p>
              </w:tc>
              <w:tc>
                <w:tcPr>
                  <w:tcW w:w="322" w:type="dxa"/>
                  <w:vAlign w:val="center"/>
                </w:tcPr>
                <w:p w14:paraId="296CC7A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24</w:t>
                  </w:r>
                </w:p>
              </w:tc>
              <w:tc>
                <w:tcPr>
                  <w:tcW w:w="322" w:type="dxa"/>
                  <w:vAlign w:val="center"/>
                </w:tcPr>
                <w:p w14:paraId="4D3463B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25</w:t>
                  </w:r>
                </w:p>
              </w:tc>
              <w:tc>
                <w:tcPr>
                  <w:tcW w:w="322" w:type="dxa"/>
                  <w:vAlign w:val="center"/>
                </w:tcPr>
                <w:p w14:paraId="6DE1CAE7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26</w:t>
                  </w:r>
                </w:p>
              </w:tc>
              <w:tc>
                <w:tcPr>
                  <w:tcW w:w="322" w:type="dxa"/>
                  <w:vAlign w:val="center"/>
                </w:tcPr>
                <w:p w14:paraId="0A31E9F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27</w:t>
                  </w:r>
                </w:p>
              </w:tc>
              <w:tc>
                <w:tcPr>
                  <w:tcW w:w="318" w:type="dxa"/>
                  <w:vAlign w:val="center"/>
                </w:tcPr>
                <w:p w14:paraId="37E89D4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28</w:t>
                  </w:r>
                </w:p>
              </w:tc>
            </w:tr>
            <w:tr w:rsidR="00634B43" w14:paraId="64C93B4B" w14:textId="77777777" w:rsidTr="00A7020F">
              <w:tc>
                <w:tcPr>
                  <w:tcW w:w="318" w:type="dxa"/>
                  <w:vAlign w:val="center"/>
                </w:tcPr>
                <w:p w14:paraId="44D62214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29</w:t>
                  </w:r>
                </w:p>
              </w:tc>
              <w:tc>
                <w:tcPr>
                  <w:tcW w:w="322" w:type="dxa"/>
                  <w:vAlign w:val="center"/>
                </w:tcPr>
                <w:p w14:paraId="65E62C0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30</w:t>
                  </w:r>
                </w:p>
              </w:tc>
              <w:tc>
                <w:tcPr>
                  <w:tcW w:w="322" w:type="dxa"/>
                  <w:vAlign w:val="center"/>
                </w:tcPr>
                <w:p w14:paraId="4A3530A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31</w:t>
                  </w:r>
                </w:p>
              </w:tc>
              <w:tc>
                <w:tcPr>
                  <w:tcW w:w="322" w:type="dxa"/>
                  <w:vAlign w:val="center"/>
                </w:tcPr>
                <w:p w14:paraId="7597BA59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58D4E011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79A4D034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42D44789" w14:textId="77777777" w:rsidR="00634B43" w:rsidRDefault="00634B43" w:rsidP="00634B43">
                  <w:pPr>
                    <w:pStyle w:val="Dates"/>
                  </w:pPr>
                </w:p>
              </w:tc>
            </w:tr>
            <w:tr w:rsidR="00CE663C" w14:paraId="781C36B0" w14:textId="77777777" w:rsidTr="00A7020F">
              <w:tc>
                <w:tcPr>
                  <w:tcW w:w="318" w:type="dxa"/>
                  <w:vAlign w:val="center"/>
                </w:tcPr>
                <w:p w14:paraId="16F49500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4004D1EE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13F66264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6E296261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44B00B17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30A641E8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753B1EDF" w14:textId="77777777" w:rsidR="00CE663C" w:rsidRDefault="00CE663C" w:rsidP="00CE663C">
                  <w:pPr>
                    <w:pStyle w:val="Dates"/>
                  </w:pPr>
                </w:p>
              </w:tc>
            </w:tr>
          </w:tbl>
          <w:p w14:paraId="6D6AEA82" w14:textId="77777777" w:rsidR="00AF26B2" w:rsidRDefault="00AF26B2"/>
        </w:tc>
        <w:tc>
          <w:tcPr>
            <w:tcW w:w="648" w:type="dxa"/>
          </w:tcPr>
          <w:p w14:paraId="39B35EB6" w14:textId="77777777" w:rsidR="00AF26B2" w:rsidRDefault="00AF26B2"/>
        </w:tc>
        <w:tc>
          <w:tcPr>
            <w:tcW w:w="72" w:type="dxa"/>
          </w:tcPr>
          <w:p w14:paraId="31452BBC" w14:textId="77777777" w:rsidR="00AF26B2" w:rsidRDefault="00AF26B2"/>
        </w:tc>
        <w:tc>
          <w:tcPr>
            <w:tcW w:w="2246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Description w:val="February"/>
            </w:tblPr>
            <w:tblGrid>
              <w:gridCol w:w="318"/>
              <w:gridCol w:w="322"/>
              <w:gridCol w:w="322"/>
              <w:gridCol w:w="322"/>
              <w:gridCol w:w="322"/>
              <w:gridCol w:w="322"/>
              <w:gridCol w:w="318"/>
            </w:tblGrid>
            <w:tr w:rsidR="00AF26B2" w14:paraId="0BCD4E45" w14:textId="77777777">
              <w:tc>
                <w:tcPr>
                  <w:tcW w:w="318" w:type="dxa"/>
                </w:tcPr>
                <w:p w14:paraId="45AB86F1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  <w:tc>
                <w:tcPr>
                  <w:tcW w:w="322" w:type="dxa"/>
                </w:tcPr>
                <w:p w14:paraId="60649581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m</w:t>
                  </w:r>
                </w:p>
              </w:tc>
              <w:tc>
                <w:tcPr>
                  <w:tcW w:w="322" w:type="dxa"/>
                </w:tcPr>
                <w:p w14:paraId="0DC85A6C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5A418B91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w</w:t>
                  </w:r>
                </w:p>
              </w:tc>
              <w:tc>
                <w:tcPr>
                  <w:tcW w:w="322" w:type="dxa"/>
                </w:tcPr>
                <w:p w14:paraId="1F942B92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1258371D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f</w:t>
                  </w:r>
                </w:p>
              </w:tc>
              <w:tc>
                <w:tcPr>
                  <w:tcW w:w="318" w:type="dxa"/>
                </w:tcPr>
                <w:p w14:paraId="5D471A6A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</w:tr>
            <w:tr w:rsidR="00634B43" w14:paraId="67B76845" w14:textId="77777777" w:rsidTr="0096597E">
              <w:tc>
                <w:tcPr>
                  <w:tcW w:w="318" w:type="dxa"/>
                  <w:vAlign w:val="center"/>
                </w:tcPr>
                <w:p w14:paraId="5E4066E9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67B8DB2C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39BD21B8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27C3578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</w:t>
                  </w:r>
                </w:p>
              </w:tc>
              <w:tc>
                <w:tcPr>
                  <w:tcW w:w="322" w:type="dxa"/>
                  <w:vAlign w:val="center"/>
                </w:tcPr>
                <w:p w14:paraId="0C028F8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</w:t>
                  </w:r>
                </w:p>
              </w:tc>
              <w:tc>
                <w:tcPr>
                  <w:tcW w:w="322" w:type="dxa"/>
                  <w:vAlign w:val="center"/>
                </w:tcPr>
                <w:p w14:paraId="5949A0B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3</w:t>
                  </w:r>
                </w:p>
              </w:tc>
              <w:tc>
                <w:tcPr>
                  <w:tcW w:w="318" w:type="dxa"/>
                  <w:vAlign w:val="center"/>
                </w:tcPr>
                <w:p w14:paraId="78A832F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4</w:t>
                  </w:r>
                </w:p>
              </w:tc>
            </w:tr>
            <w:tr w:rsidR="00634B43" w14:paraId="2962446B" w14:textId="77777777" w:rsidTr="0096597E">
              <w:tc>
                <w:tcPr>
                  <w:tcW w:w="318" w:type="dxa"/>
                  <w:vAlign w:val="center"/>
                </w:tcPr>
                <w:p w14:paraId="022810BD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5</w:t>
                  </w:r>
                </w:p>
              </w:tc>
              <w:tc>
                <w:tcPr>
                  <w:tcW w:w="322" w:type="dxa"/>
                  <w:vAlign w:val="center"/>
                </w:tcPr>
                <w:p w14:paraId="5616C4D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6</w:t>
                  </w:r>
                </w:p>
              </w:tc>
              <w:tc>
                <w:tcPr>
                  <w:tcW w:w="322" w:type="dxa"/>
                  <w:vAlign w:val="center"/>
                </w:tcPr>
                <w:p w14:paraId="4289CC4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7</w:t>
                  </w:r>
                </w:p>
              </w:tc>
              <w:tc>
                <w:tcPr>
                  <w:tcW w:w="322" w:type="dxa"/>
                  <w:vAlign w:val="center"/>
                </w:tcPr>
                <w:p w14:paraId="3B6E0F9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8</w:t>
                  </w:r>
                </w:p>
              </w:tc>
              <w:tc>
                <w:tcPr>
                  <w:tcW w:w="322" w:type="dxa"/>
                  <w:vAlign w:val="center"/>
                </w:tcPr>
                <w:p w14:paraId="0859DBB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9</w:t>
                  </w:r>
                </w:p>
              </w:tc>
              <w:tc>
                <w:tcPr>
                  <w:tcW w:w="322" w:type="dxa"/>
                  <w:vAlign w:val="center"/>
                </w:tcPr>
                <w:p w14:paraId="7A4FDC77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10</w:t>
                  </w:r>
                </w:p>
              </w:tc>
              <w:tc>
                <w:tcPr>
                  <w:tcW w:w="318" w:type="dxa"/>
                  <w:vAlign w:val="center"/>
                </w:tcPr>
                <w:p w14:paraId="64C9B64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11</w:t>
                  </w:r>
                </w:p>
              </w:tc>
            </w:tr>
            <w:tr w:rsidR="00634B43" w14:paraId="1E6B5AD1" w14:textId="77777777" w:rsidTr="0096597E">
              <w:tc>
                <w:tcPr>
                  <w:tcW w:w="318" w:type="dxa"/>
                  <w:vAlign w:val="center"/>
                </w:tcPr>
                <w:p w14:paraId="39E77E0F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12</w:t>
                  </w:r>
                </w:p>
              </w:tc>
              <w:tc>
                <w:tcPr>
                  <w:tcW w:w="322" w:type="dxa"/>
                  <w:vAlign w:val="center"/>
                </w:tcPr>
                <w:p w14:paraId="00DBE057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13</w:t>
                  </w:r>
                </w:p>
              </w:tc>
              <w:tc>
                <w:tcPr>
                  <w:tcW w:w="322" w:type="dxa"/>
                  <w:vAlign w:val="center"/>
                </w:tcPr>
                <w:p w14:paraId="0E3A29B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14</w:t>
                  </w:r>
                </w:p>
              </w:tc>
              <w:tc>
                <w:tcPr>
                  <w:tcW w:w="322" w:type="dxa"/>
                  <w:vAlign w:val="center"/>
                </w:tcPr>
                <w:p w14:paraId="68604A7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15</w:t>
                  </w:r>
                </w:p>
              </w:tc>
              <w:tc>
                <w:tcPr>
                  <w:tcW w:w="322" w:type="dxa"/>
                  <w:vAlign w:val="center"/>
                </w:tcPr>
                <w:p w14:paraId="5114D66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16</w:t>
                  </w:r>
                </w:p>
              </w:tc>
              <w:tc>
                <w:tcPr>
                  <w:tcW w:w="322" w:type="dxa"/>
                  <w:vAlign w:val="center"/>
                </w:tcPr>
                <w:p w14:paraId="2771636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17</w:t>
                  </w:r>
                </w:p>
              </w:tc>
              <w:tc>
                <w:tcPr>
                  <w:tcW w:w="318" w:type="dxa"/>
                  <w:vAlign w:val="center"/>
                </w:tcPr>
                <w:p w14:paraId="43FEBB7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18</w:t>
                  </w:r>
                </w:p>
              </w:tc>
            </w:tr>
            <w:tr w:rsidR="00634B43" w14:paraId="60D28A79" w14:textId="77777777" w:rsidTr="0096597E">
              <w:tc>
                <w:tcPr>
                  <w:tcW w:w="318" w:type="dxa"/>
                  <w:vAlign w:val="center"/>
                </w:tcPr>
                <w:p w14:paraId="1787C471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19</w:t>
                  </w:r>
                </w:p>
              </w:tc>
              <w:tc>
                <w:tcPr>
                  <w:tcW w:w="322" w:type="dxa"/>
                  <w:vAlign w:val="center"/>
                </w:tcPr>
                <w:p w14:paraId="4E87E59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20</w:t>
                  </w:r>
                </w:p>
              </w:tc>
              <w:tc>
                <w:tcPr>
                  <w:tcW w:w="322" w:type="dxa"/>
                  <w:vAlign w:val="center"/>
                </w:tcPr>
                <w:p w14:paraId="4E7F90B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21</w:t>
                  </w:r>
                </w:p>
              </w:tc>
              <w:tc>
                <w:tcPr>
                  <w:tcW w:w="322" w:type="dxa"/>
                  <w:vAlign w:val="center"/>
                </w:tcPr>
                <w:p w14:paraId="0EDFCBE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22</w:t>
                  </w:r>
                </w:p>
              </w:tc>
              <w:tc>
                <w:tcPr>
                  <w:tcW w:w="322" w:type="dxa"/>
                  <w:vAlign w:val="center"/>
                </w:tcPr>
                <w:p w14:paraId="3A9DDCF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23</w:t>
                  </w:r>
                </w:p>
              </w:tc>
              <w:tc>
                <w:tcPr>
                  <w:tcW w:w="322" w:type="dxa"/>
                  <w:vAlign w:val="center"/>
                </w:tcPr>
                <w:p w14:paraId="5533DD1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24</w:t>
                  </w:r>
                </w:p>
              </w:tc>
              <w:tc>
                <w:tcPr>
                  <w:tcW w:w="318" w:type="dxa"/>
                  <w:vAlign w:val="center"/>
                </w:tcPr>
                <w:p w14:paraId="41B53C2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25</w:t>
                  </w:r>
                </w:p>
              </w:tc>
            </w:tr>
            <w:tr w:rsidR="00634B43" w14:paraId="42DDBED3" w14:textId="77777777" w:rsidTr="0096597E">
              <w:tc>
                <w:tcPr>
                  <w:tcW w:w="318" w:type="dxa"/>
                  <w:vAlign w:val="center"/>
                </w:tcPr>
                <w:p w14:paraId="08173507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26</w:t>
                  </w:r>
                </w:p>
              </w:tc>
              <w:tc>
                <w:tcPr>
                  <w:tcW w:w="322" w:type="dxa"/>
                  <w:vAlign w:val="center"/>
                </w:tcPr>
                <w:p w14:paraId="7D5A04B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27</w:t>
                  </w:r>
                </w:p>
              </w:tc>
              <w:tc>
                <w:tcPr>
                  <w:tcW w:w="322" w:type="dxa"/>
                  <w:vAlign w:val="center"/>
                </w:tcPr>
                <w:p w14:paraId="0172C82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28</w:t>
                  </w:r>
                </w:p>
              </w:tc>
              <w:tc>
                <w:tcPr>
                  <w:tcW w:w="322" w:type="dxa"/>
                  <w:vAlign w:val="center"/>
                </w:tcPr>
                <w:p w14:paraId="2B754F85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4E786281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7B67D540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596CED70" w14:textId="77777777" w:rsidR="00634B43" w:rsidRDefault="00634B43" w:rsidP="00634B43">
                  <w:pPr>
                    <w:pStyle w:val="Dates"/>
                  </w:pPr>
                </w:p>
              </w:tc>
            </w:tr>
            <w:tr w:rsidR="00AF26B2" w14:paraId="292AEF37" w14:textId="77777777">
              <w:tc>
                <w:tcPr>
                  <w:tcW w:w="318" w:type="dxa"/>
                </w:tcPr>
                <w:p w14:paraId="4FEE7606" w14:textId="77777777" w:rsidR="00AF26B2" w:rsidRDefault="00AF26B2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0A32A810" w14:textId="77777777" w:rsidR="00AF26B2" w:rsidRDefault="00AF26B2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54662628" w14:textId="77777777" w:rsidR="00AF26B2" w:rsidRDefault="00AF26B2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6DD2BD25" w14:textId="77777777" w:rsidR="00AF26B2" w:rsidRDefault="00AF26B2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48AF34DE" w14:textId="77777777" w:rsidR="00AF26B2" w:rsidRDefault="00AF26B2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048C0F61" w14:textId="77777777" w:rsidR="00AF26B2" w:rsidRDefault="00AF26B2">
                  <w:pPr>
                    <w:pStyle w:val="Dates"/>
                  </w:pPr>
                </w:p>
              </w:tc>
              <w:tc>
                <w:tcPr>
                  <w:tcW w:w="318" w:type="dxa"/>
                </w:tcPr>
                <w:p w14:paraId="0C36B0D7" w14:textId="77777777" w:rsidR="00AF26B2" w:rsidRDefault="00AF26B2">
                  <w:pPr>
                    <w:pStyle w:val="Dates"/>
                  </w:pPr>
                </w:p>
              </w:tc>
            </w:tr>
          </w:tbl>
          <w:p w14:paraId="6F27D2EA" w14:textId="77777777" w:rsidR="00AF26B2" w:rsidRDefault="00AF26B2"/>
        </w:tc>
        <w:tc>
          <w:tcPr>
            <w:tcW w:w="648" w:type="dxa"/>
          </w:tcPr>
          <w:p w14:paraId="65D35537" w14:textId="77777777" w:rsidR="00AF26B2" w:rsidRDefault="00AF26B2"/>
        </w:tc>
        <w:tc>
          <w:tcPr>
            <w:tcW w:w="72" w:type="dxa"/>
          </w:tcPr>
          <w:p w14:paraId="777902B5" w14:textId="77777777" w:rsidR="00AF26B2" w:rsidRDefault="00AF26B2"/>
        </w:tc>
        <w:tc>
          <w:tcPr>
            <w:tcW w:w="2246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Description w:val="March"/>
            </w:tblPr>
            <w:tblGrid>
              <w:gridCol w:w="318"/>
              <w:gridCol w:w="322"/>
              <w:gridCol w:w="322"/>
              <w:gridCol w:w="322"/>
              <w:gridCol w:w="322"/>
              <w:gridCol w:w="322"/>
              <w:gridCol w:w="318"/>
            </w:tblGrid>
            <w:tr w:rsidR="00AF26B2" w14:paraId="6088B106" w14:textId="77777777">
              <w:tc>
                <w:tcPr>
                  <w:tcW w:w="318" w:type="dxa"/>
                </w:tcPr>
                <w:p w14:paraId="7869D0E3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  <w:tc>
                <w:tcPr>
                  <w:tcW w:w="322" w:type="dxa"/>
                </w:tcPr>
                <w:p w14:paraId="0E7F8D7A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m</w:t>
                  </w:r>
                </w:p>
              </w:tc>
              <w:tc>
                <w:tcPr>
                  <w:tcW w:w="322" w:type="dxa"/>
                </w:tcPr>
                <w:p w14:paraId="4E634248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50F2B080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w</w:t>
                  </w:r>
                </w:p>
              </w:tc>
              <w:tc>
                <w:tcPr>
                  <w:tcW w:w="322" w:type="dxa"/>
                </w:tcPr>
                <w:p w14:paraId="096A115E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45290815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f</w:t>
                  </w:r>
                </w:p>
              </w:tc>
              <w:tc>
                <w:tcPr>
                  <w:tcW w:w="318" w:type="dxa"/>
                </w:tcPr>
                <w:p w14:paraId="5227EBAA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</w:tr>
            <w:tr w:rsidR="00634B43" w14:paraId="194654E5" w14:textId="77777777" w:rsidTr="00184D72">
              <w:tc>
                <w:tcPr>
                  <w:tcW w:w="318" w:type="dxa"/>
                  <w:vAlign w:val="center"/>
                </w:tcPr>
                <w:p w14:paraId="76FC0BF7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3E640C4D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1F38AC55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5C3801D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</w:t>
                  </w:r>
                </w:p>
              </w:tc>
              <w:tc>
                <w:tcPr>
                  <w:tcW w:w="322" w:type="dxa"/>
                  <w:vAlign w:val="center"/>
                </w:tcPr>
                <w:p w14:paraId="6BAC2B9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</w:t>
                  </w:r>
                </w:p>
              </w:tc>
              <w:tc>
                <w:tcPr>
                  <w:tcW w:w="322" w:type="dxa"/>
                  <w:vAlign w:val="center"/>
                </w:tcPr>
                <w:p w14:paraId="471205F1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3</w:t>
                  </w:r>
                </w:p>
              </w:tc>
              <w:tc>
                <w:tcPr>
                  <w:tcW w:w="318" w:type="dxa"/>
                  <w:vAlign w:val="center"/>
                </w:tcPr>
                <w:p w14:paraId="197ADB9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4</w:t>
                  </w:r>
                </w:p>
              </w:tc>
            </w:tr>
            <w:tr w:rsidR="00634B43" w14:paraId="0D260736" w14:textId="77777777" w:rsidTr="00184D72">
              <w:tc>
                <w:tcPr>
                  <w:tcW w:w="318" w:type="dxa"/>
                  <w:vAlign w:val="center"/>
                </w:tcPr>
                <w:p w14:paraId="3A339B66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5</w:t>
                  </w:r>
                </w:p>
              </w:tc>
              <w:tc>
                <w:tcPr>
                  <w:tcW w:w="322" w:type="dxa"/>
                  <w:vAlign w:val="center"/>
                </w:tcPr>
                <w:p w14:paraId="68DD797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6</w:t>
                  </w:r>
                </w:p>
              </w:tc>
              <w:tc>
                <w:tcPr>
                  <w:tcW w:w="322" w:type="dxa"/>
                  <w:vAlign w:val="center"/>
                </w:tcPr>
                <w:p w14:paraId="138982C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7</w:t>
                  </w:r>
                </w:p>
              </w:tc>
              <w:tc>
                <w:tcPr>
                  <w:tcW w:w="322" w:type="dxa"/>
                  <w:vAlign w:val="center"/>
                </w:tcPr>
                <w:p w14:paraId="1D6BD1A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8</w:t>
                  </w:r>
                </w:p>
              </w:tc>
              <w:tc>
                <w:tcPr>
                  <w:tcW w:w="322" w:type="dxa"/>
                  <w:vAlign w:val="center"/>
                </w:tcPr>
                <w:p w14:paraId="4C56018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9</w:t>
                  </w:r>
                </w:p>
              </w:tc>
              <w:tc>
                <w:tcPr>
                  <w:tcW w:w="322" w:type="dxa"/>
                  <w:vAlign w:val="center"/>
                </w:tcPr>
                <w:p w14:paraId="1A8665E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10</w:t>
                  </w:r>
                </w:p>
              </w:tc>
              <w:tc>
                <w:tcPr>
                  <w:tcW w:w="318" w:type="dxa"/>
                  <w:vAlign w:val="center"/>
                </w:tcPr>
                <w:p w14:paraId="3100F78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11</w:t>
                  </w:r>
                </w:p>
              </w:tc>
            </w:tr>
            <w:tr w:rsidR="00634B43" w14:paraId="50EFEB89" w14:textId="77777777" w:rsidTr="00184D72">
              <w:tc>
                <w:tcPr>
                  <w:tcW w:w="318" w:type="dxa"/>
                  <w:vAlign w:val="center"/>
                </w:tcPr>
                <w:p w14:paraId="06EF696E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12</w:t>
                  </w:r>
                </w:p>
              </w:tc>
              <w:tc>
                <w:tcPr>
                  <w:tcW w:w="322" w:type="dxa"/>
                  <w:vAlign w:val="center"/>
                </w:tcPr>
                <w:p w14:paraId="29AC4707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13</w:t>
                  </w:r>
                </w:p>
              </w:tc>
              <w:tc>
                <w:tcPr>
                  <w:tcW w:w="322" w:type="dxa"/>
                  <w:vAlign w:val="center"/>
                </w:tcPr>
                <w:p w14:paraId="512D958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14</w:t>
                  </w:r>
                </w:p>
              </w:tc>
              <w:tc>
                <w:tcPr>
                  <w:tcW w:w="322" w:type="dxa"/>
                  <w:vAlign w:val="center"/>
                </w:tcPr>
                <w:p w14:paraId="5CCD7E6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15</w:t>
                  </w:r>
                </w:p>
              </w:tc>
              <w:tc>
                <w:tcPr>
                  <w:tcW w:w="322" w:type="dxa"/>
                  <w:vAlign w:val="center"/>
                </w:tcPr>
                <w:p w14:paraId="52764D7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16</w:t>
                  </w:r>
                </w:p>
              </w:tc>
              <w:tc>
                <w:tcPr>
                  <w:tcW w:w="322" w:type="dxa"/>
                  <w:vAlign w:val="center"/>
                </w:tcPr>
                <w:p w14:paraId="1F87B71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17</w:t>
                  </w:r>
                </w:p>
              </w:tc>
              <w:tc>
                <w:tcPr>
                  <w:tcW w:w="318" w:type="dxa"/>
                  <w:vAlign w:val="center"/>
                </w:tcPr>
                <w:p w14:paraId="34879871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18</w:t>
                  </w:r>
                </w:p>
              </w:tc>
            </w:tr>
            <w:tr w:rsidR="00634B43" w14:paraId="283796AD" w14:textId="77777777" w:rsidTr="00184D72">
              <w:tc>
                <w:tcPr>
                  <w:tcW w:w="318" w:type="dxa"/>
                  <w:vAlign w:val="center"/>
                </w:tcPr>
                <w:p w14:paraId="1F2BC15C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19</w:t>
                  </w:r>
                </w:p>
              </w:tc>
              <w:tc>
                <w:tcPr>
                  <w:tcW w:w="322" w:type="dxa"/>
                  <w:vAlign w:val="center"/>
                </w:tcPr>
                <w:p w14:paraId="6CA5B10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20</w:t>
                  </w:r>
                </w:p>
              </w:tc>
              <w:tc>
                <w:tcPr>
                  <w:tcW w:w="322" w:type="dxa"/>
                  <w:vAlign w:val="center"/>
                </w:tcPr>
                <w:p w14:paraId="2B86164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21</w:t>
                  </w:r>
                </w:p>
              </w:tc>
              <w:tc>
                <w:tcPr>
                  <w:tcW w:w="322" w:type="dxa"/>
                  <w:vAlign w:val="center"/>
                </w:tcPr>
                <w:p w14:paraId="521100C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22</w:t>
                  </w:r>
                </w:p>
              </w:tc>
              <w:tc>
                <w:tcPr>
                  <w:tcW w:w="322" w:type="dxa"/>
                  <w:vAlign w:val="center"/>
                </w:tcPr>
                <w:p w14:paraId="71569B9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23</w:t>
                  </w:r>
                </w:p>
              </w:tc>
              <w:tc>
                <w:tcPr>
                  <w:tcW w:w="322" w:type="dxa"/>
                  <w:vAlign w:val="center"/>
                </w:tcPr>
                <w:p w14:paraId="229CDC6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24</w:t>
                  </w:r>
                </w:p>
              </w:tc>
              <w:tc>
                <w:tcPr>
                  <w:tcW w:w="318" w:type="dxa"/>
                  <w:vAlign w:val="center"/>
                </w:tcPr>
                <w:p w14:paraId="76BF694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25</w:t>
                  </w:r>
                </w:p>
              </w:tc>
            </w:tr>
            <w:tr w:rsidR="00634B43" w14:paraId="00A5E5A7" w14:textId="77777777" w:rsidTr="00184D72">
              <w:tc>
                <w:tcPr>
                  <w:tcW w:w="318" w:type="dxa"/>
                  <w:vAlign w:val="center"/>
                </w:tcPr>
                <w:p w14:paraId="779C2D4E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26</w:t>
                  </w:r>
                </w:p>
              </w:tc>
              <w:tc>
                <w:tcPr>
                  <w:tcW w:w="322" w:type="dxa"/>
                  <w:vAlign w:val="center"/>
                </w:tcPr>
                <w:p w14:paraId="3D830DF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27</w:t>
                  </w:r>
                </w:p>
              </w:tc>
              <w:tc>
                <w:tcPr>
                  <w:tcW w:w="322" w:type="dxa"/>
                  <w:vAlign w:val="center"/>
                </w:tcPr>
                <w:p w14:paraId="67BB5D5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28</w:t>
                  </w:r>
                </w:p>
              </w:tc>
              <w:tc>
                <w:tcPr>
                  <w:tcW w:w="322" w:type="dxa"/>
                  <w:vAlign w:val="center"/>
                </w:tcPr>
                <w:p w14:paraId="19F81385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29</w:t>
                  </w:r>
                </w:p>
              </w:tc>
              <w:tc>
                <w:tcPr>
                  <w:tcW w:w="322" w:type="dxa"/>
                  <w:vAlign w:val="center"/>
                </w:tcPr>
                <w:p w14:paraId="5D118B0A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30</w:t>
                  </w:r>
                </w:p>
              </w:tc>
              <w:tc>
                <w:tcPr>
                  <w:tcW w:w="322" w:type="dxa"/>
                  <w:vAlign w:val="center"/>
                </w:tcPr>
                <w:p w14:paraId="050FE18B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31</w:t>
                  </w:r>
                </w:p>
              </w:tc>
              <w:tc>
                <w:tcPr>
                  <w:tcW w:w="318" w:type="dxa"/>
                  <w:vAlign w:val="center"/>
                </w:tcPr>
                <w:p w14:paraId="4D4C3BFB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</w:p>
              </w:tc>
            </w:tr>
            <w:tr w:rsidR="00CE663C" w14:paraId="163F40CE" w14:textId="77777777" w:rsidTr="00184D72">
              <w:tc>
                <w:tcPr>
                  <w:tcW w:w="318" w:type="dxa"/>
                  <w:vAlign w:val="center"/>
                </w:tcPr>
                <w:p w14:paraId="7767E67F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68028421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4393E43E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1BA7FAD6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164EB531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6489DD49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17FB141C" w14:textId="77777777" w:rsidR="00CE663C" w:rsidRDefault="00CE663C" w:rsidP="00CE663C">
                  <w:pPr>
                    <w:pStyle w:val="Dates"/>
                  </w:pPr>
                </w:p>
              </w:tc>
            </w:tr>
          </w:tbl>
          <w:p w14:paraId="13A5CF05" w14:textId="77777777" w:rsidR="00AF26B2" w:rsidRDefault="00AF26B2"/>
        </w:tc>
        <w:tc>
          <w:tcPr>
            <w:tcW w:w="648" w:type="dxa"/>
          </w:tcPr>
          <w:p w14:paraId="5B039E6C" w14:textId="77777777" w:rsidR="00AF26B2" w:rsidRDefault="00AF26B2"/>
        </w:tc>
        <w:tc>
          <w:tcPr>
            <w:tcW w:w="72" w:type="dxa"/>
          </w:tcPr>
          <w:p w14:paraId="34E18A80" w14:textId="77777777" w:rsidR="00AF26B2" w:rsidRDefault="00AF26B2"/>
        </w:tc>
        <w:tc>
          <w:tcPr>
            <w:tcW w:w="2246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Description w:val="April"/>
            </w:tblPr>
            <w:tblGrid>
              <w:gridCol w:w="318"/>
              <w:gridCol w:w="322"/>
              <w:gridCol w:w="322"/>
              <w:gridCol w:w="322"/>
              <w:gridCol w:w="322"/>
              <w:gridCol w:w="322"/>
              <w:gridCol w:w="318"/>
            </w:tblGrid>
            <w:tr w:rsidR="00AF26B2" w14:paraId="24F53161" w14:textId="77777777">
              <w:tc>
                <w:tcPr>
                  <w:tcW w:w="318" w:type="dxa"/>
                </w:tcPr>
                <w:p w14:paraId="4B8B0E3E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  <w:tc>
                <w:tcPr>
                  <w:tcW w:w="322" w:type="dxa"/>
                </w:tcPr>
                <w:p w14:paraId="30AE2DC7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m</w:t>
                  </w:r>
                </w:p>
              </w:tc>
              <w:tc>
                <w:tcPr>
                  <w:tcW w:w="322" w:type="dxa"/>
                </w:tcPr>
                <w:p w14:paraId="251EE930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2DE48B43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w</w:t>
                  </w:r>
                </w:p>
              </w:tc>
              <w:tc>
                <w:tcPr>
                  <w:tcW w:w="322" w:type="dxa"/>
                </w:tcPr>
                <w:p w14:paraId="33BF655A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50A009A2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f</w:t>
                  </w:r>
                </w:p>
              </w:tc>
              <w:tc>
                <w:tcPr>
                  <w:tcW w:w="318" w:type="dxa"/>
                </w:tcPr>
                <w:p w14:paraId="269E60D2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</w:tr>
            <w:tr w:rsidR="00634B43" w14:paraId="4FC96C1B" w14:textId="77777777" w:rsidTr="000C3E9E">
              <w:tc>
                <w:tcPr>
                  <w:tcW w:w="318" w:type="dxa"/>
                  <w:vAlign w:val="center"/>
                </w:tcPr>
                <w:p w14:paraId="6D742EF3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1D3A22E1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5A58DC4A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1E07F8D3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32E16662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0C218C21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7E098F3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</w:t>
                  </w:r>
                </w:p>
              </w:tc>
            </w:tr>
            <w:tr w:rsidR="00634B43" w14:paraId="72E50AFD" w14:textId="77777777" w:rsidTr="000C3E9E">
              <w:tc>
                <w:tcPr>
                  <w:tcW w:w="318" w:type="dxa"/>
                  <w:vAlign w:val="center"/>
                </w:tcPr>
                <w:p w14:paraId="7D452A56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</w:t>
                  </w:r>
                </w:p>
              </w:tc>
              <w:tc>
                <w:tcPr>
                  <w:tcW w:w="322" w:type="dxa"/>
                  <w:vAlign w:val="center"/>
                </w:tcPr>
                <w:p w14:paraId="61761FF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3</w:t>
                  </w:r>
                </w:p>
              </w:tc>
              <w:tc>
                <w:tcPr>
                  <w:tcW w:w="322" w:type="dxa"/>
                  <w:vAlign w:val="center"/>
                </w:tcPr>
                <w:p w14:paraId="0BB581A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4</w:t>
                  </w:r>
                </w:p>
              </w:tc>
              <w:tc>
                <w:tcPr>
                  <w:tcW w:w="322" w:type="dxa"/>
                  <w:vAlign w:val="center"/>
                </w:tcPr>
                <w:p w14:paraId="4D3CAB1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5</w:t>
                  </w:r>
                </w:p>
              </w:tc>
              <w:tc>
                <w:tcPr>
                  <w:tcW w:w="322" w:type="dxa"/>
                  <w:vAlign w:val="center"/>
                </w:tcPr>
                <w:p w14:paraId="2B7CFBC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6</w:t>
                  </w:r>
                </w:p>
              </w:tc>
              <w:tc>
                <w:tcPr>
                  <w:tcW w:w="322" w:type="dxa"/>
                  <w:vAlign w:val="center"/>
                </w:tcPr>
                <w:p w14:paraId="74D4F53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7</w:t>
                  </w:r>
                </w:p>
              </w:tc>
              <w:tc>
                <w:tcPr>
                  <w:tcW w:w="318" w:type="dxa"/>
                  <w:vAlign w:val="center"/>
                </w:tcPr>
                <w:p w14:paraId="28D0F21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8</w:t>
                  </w:r>
                </w:p>
              </w:tc>
            </w:tr>
            <w:tr w:rsidR="00634B43" w14:paraId="62B82C37" w14:textId="77777777" w:rsidTr="000C3E9E">
              <w:tc>
                <w:tcPr>
                  <w:tcW w:w="318" w:type="dxa"/>
                  <w:vAlign w:val="center"/>
                </w:tcPr>
                <w:p w14:paraId="57E37E8D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9</w:t>
                  </w:r>
                </w:p>
              </w:tc>
              <w:tc>
                <w:tcPr>
                  <w:tcW w:w="322" w:type="dxa"/>
                  <w:vAlign w:val="center"/>
                </w:tcPr>
                <w:p w14:paraId="4D7ABDC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10</w:t>
                  </w:r>
                </w:p>
              </w:tc>
              <w:tc>
                <w:tcPr>
                  <w:tcW w:w="322" w:type="dxa"/>
                  <w:vAlign w:val="center"/>
                </w:tcPr>
                <w:p w14:paraId="78CEDA2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11</w:t>
                  </w:r>
                </w:p>
              </w:tc>
              <w:tc>
                <w:tcPr>
                  <w:tcW w:w="322" w:type="dxa"/>
                  <w:vAlign w:val="center"/>
                </w:tcPr>
                <w:p w14:paraId="3294BF4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12</w:t>
                  </w:r>
                </w:p>
              </w:tc>
              <w:tc>
                <w:tcPr>
                  <w:tcW w:w="322" w:type="dxa"/>
                  <w:vAlign w:val="center"/>
                </w:tcPr>
                <w:p w14:paraId="0F79B81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13</w:t>
                  </w:r>
                </w:p>
              </w:tc>
              <w:tc>
                <w:tcPr>
                  <w:tcW w:w="322" w:type="dxa"/>
                  <w:vAlign w:val="center"/>
                </w:tcPr>
                <w:p w14:paraId="4B97386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14</w:t>
                  </w:r>
                </w:p>
              </w:tc>
              <w:tc>
                <w:tcPr>
                  <w:tcW w:w="318" w:type="dxa"/>
                  <w:vAlign w:val="center"/>
                </w:tcPr>
                <w:p w14:paraId="035B5AD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15</w:t>
                  </w:r>
                </w:p>
              </w:tc>
            </w:tr>
            <w:tr w:rsidR="00634B43" w14:paraId="1FDE7318" w14:textId="77777777" w:rsidTr="000C3E9E">
              <w:tc>
                <w:tcPr>
                  <w:tcW w:w="318" w:type="dxa"/>
                  <w:vAlign w:val="center"/>
                </w:tcPr>
                <w:p w14:paraId="4E851278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16</w:t>
                  </w:r>
                </w:p>
              </w:tc>
              <w:tc>
                <w:tcPr>
                  <w:tcW w:w="322" w:type="dxa"/>
                  <w:vAlign w:val="center"/>
                </w:tcPr>
                <w:p w14:paraId="6222734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17</w:t>
                  </w:r>
                </w:p>
              </w:tc>
              <w:tc>
                <w:tcPr>
                  <w:tcW w:w="322" w:type="dxa"/>
                  <w:vAlign w:val="center"/>
                </w:tcPr>
                <w:p w14:paraId="5EADB4B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18</w:t>
                  </w:r>
                </w:p>
              </w:tc>
              <w:tc>
                <w:tcPr>
                  <w:tcW w:w="322" w:type="dxa"/>
                  <w:vAlign w:val="center"/>
                </w:tcPr>
                <w:p w14:paraId="48FB0B0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19</w:t>
                  </w:r>
                </w:p>
              </w:tc>
              <w:tc>
                <w:tcPr>
                  <w:tcW w:w="322" w:type="dxa"/>
                  <w:vAlign w:val="center"/>
                </w:tcPr>
                <w:p w14:paraId="61E3D68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20</w:t>
                  </w:r>
                </w:p>
              </w:tc>
              <w:tc>
                <w:tcPr>
                  <w:tcW w:w="322" w:type="dxa"/>
                  <w:vAlign w:val="center"/>
                </w:tcPr>
                <w:p w14:paraId="7CA8D21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21</w:t>
                  </w:r>
                </w:p>
              </w:tc>
              <w:tc>
                <w:tcPr>
                  <w:tcW w:w="318" w:type="dxa"/>
                  <w:vAlign w:val="center"/>
                </w:tcPr>
                <w:p w14:paraId="739114F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22</w:t>
                  </w:r>
                </w:p>
              </w:tc>
            </w:tr>
            <w:tr w:rsidR="00634B43" w14:paraId="1EA089C8" w14:textId="77777777" w:rsidTr="000C3E9E">
              <w:tc>
                <w:tcPr>
                  <w:tcW w:w="318" w:type="dxa"/>
                  <w:vAlign w:val="center"/>
                </w:tcPr>
                <w:p w14:paraId="33F22315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23</w:t>
                  </w:r>
                </w:p>
              </w:tc>
              <w:tc>
                <w:tcPr>
                  <w:tcW w:w="322" w:type="dxa"/>
                  <w:vAlign w:val="center"/>
                </w:tcPr>
                <w:p w14:paraId="6B389B6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24</w:t>
                  </w:r>
                </w:p>
              </w:tc>
              <w:tc>
                <w:tcPr>
                  <w:tcW w:w="322" w:type="dxa"/>
                  <w:vAlign w:val="center"/>
                </w:tcPr>
                <w:p w14:paraId="75AF39F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25</w:t>
                  </w:r>
                </w:p>
              </w:tc>
              <w:tc>
                <w:tcPr>
                  <w:tcW w:w="322" w:type="dxa"/>
                  <w:vAlign w:val="center"/>
                </w:tcPr>
                <w:p w14:paraId="5E4F16A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26</w:t>
                  </w:r>
                </w:p>
              </w:tc>
              <w:tc>
                <w:tcPr>
                  <w:tcW w:w="322" w:type="dxa"/>
                  <w:vAlign w:val="center"/>
                </w:tcPr>
                <w:p w14:paraId="1B2452B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27</w:t>
                  </w:r>
                </w:p>
              </w:tc>
              <w:tc>
                <w:tcPr>
                  <w:tcW w:w="322" w:type="dxa"/>
                  <w:vAlign w:val="center"/>
                </w:tcPr>
                <w:p w14:paraId="5B85243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28</w:t>
                  </w:r>
                </w:p>
              </w:tc>
              <w:tc>
                <w:tcPr>
                  <w:tcW w:w="318" w:type="dxa"/>
                  <w:vAlign w:val="center"/>
                </w:tcPr>
                <w:p w14:paraId="1DCB62F8" w14:textId="77777777" w:rsidR="00634B43" w:rsidRDefault="00634B43" w:rsidP="00634B43">
                  <w:pPr>
                    <w:pStyle w:val="Dates"/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29</w:t>
                  </w:r>
                </w:p>
              </w:tc>
            </w:tr>
            <w:tr w:rsidR="00634B43" w14:paraId="75C9481D" w14:textId="77777777" w:rsidTr="000C3E9E">
              <w:tc>
                <w:tcPr>
                  <w:tcW w:w="318" w:type="dxa"/>
                  <w:vAlign w:val="center"/>
                </w:tcPr>
                <w:p w14:paraId="0FD26E4A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30</w:t>
                  </w:r>
                </w:p>
              </w:tc>
              <w:tc>
                <w:tcPr>
                  <w:tcW w:w="322" w:type="dxa"/>
                  <w:vAlign w:val="center"/>
                </w:tcPr>
                <w:p w14:paraId="16DDBBF1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537FC2B9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675E198F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20076170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5631BB09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4CE12EB2" w14:textId="77777777" w:rsidR="00634B43" w:rsidRDefault="00634B43" w:rsidP="00634B43">
                  <w:pPr>
                    <w:pStyle w:val="Dates"/>
                  </w:pPr>
                </w:p>
              </w:tc>
            </w:tr>
          </w:tbl>
          <w:p w14:paraId="45E07E7D" w14:textId="77777777" w:rsidR="00AF26B2" w:rsidRDefault="00AF26B2"/>
        </w:tc>
      </w:tr>
      <w:tr w:rsidR="00AF26B2" w14:paraId="2C2C947F" w14:textId="77777777">
        <w:trPr>
          <w:trHeight w:hRule="exact" w:val="346"/>
        </w:trPr>
        <w:tc>
          <w:tcPr>
            <w:tcW w:w="72" w:type="dxa"/>
          </w:tcPr>
          <w:p w14:paraId="43EAA16B" w14:textId="77777777" w:rsidR="00AF26B2" w:rsidRDefault="00AF26B2"/>
        </w:tc>
        <w:tc>
          <w:tcPr>
            <w:tcW w:w="2246" w:type="dxa"/>
          </w:tcPr>
          <w:p w14:paraId="1B3F6B1A" w14:textId="77777777" w:rsidR="00AF26B2" w:rsidRDefault="00AF26B2"/>
        </w:tc>
        <w:tc>
          <w:tcPr>
            <w:tcW w:w="648" w:type="dxa"/>
          </w:tcPr>
          <w:p w14:paraId="6AFC8721" w14:textId="77777777" w:rsidR="00AF26B2" w:rsidRDefault="00AF26B2"/>
        </w:tc>
        <w:tc>
          <w:tcPr>
            <w:tcW w:w="72" w:type="dxa"/>
          </w:tcPr>
          <w:p w14:paraId="74D8F026" w14:textId="77777777" w:rsidR="00AF26B2" w:rsidRDefault="00AF26B2"/>
        </w:tc>
        <w:tc>
          <w:tcPr>
            <w:tcW w:w="2246" w:type="dxa"/>
          </w:tcPr>
          <w:p w14:paraId="4181E90D" w14:textId="77777777" w:rsidR="00AF26B2" w:rsidRDefault="00AF26B2"/>
        </w:tc>
        <w:tc>
          <w:tcPr>
            <w:tcW w:w="648" w:type="dxa"/>
          </w:tcPr>
          <w:p w14:paraId="2FD66C51" w14:textId="77777777" w:rsidR="00AF26B2" w:rsidRDefault="00AF26B2"/>
        </w:tc>
        <w:tc>
          <w:tcPr>
            <w:tcW w:w="72" w:type="dxa"/>
          </w:tcPr>
          <w:p w14:paraId="50063C09" w14:textId="77777777" w:rsidR="00AF26B2" w:rsidRDefault="00AF26B2"/>
        </w:tc>
        <w:tc>
          <w:tcPr>
            <w:tcW w:w="2246" w:type="dxa"/>
          </w:tcPr>
          <w:p w14:paraId="1A3A1298" w14:textId="77777777" w:rsidR="00AF26B2" w:rsidRDefault="00AF26B2"/>
        </w:tc>
        <w:tc>
          <w:tcPr>
            <w:tcW w:w="648" w:type="dxa"/>
          </w:tcPr>
          <w:p w14:paraId="40E80538" w14:textId="77777777" w:rsidR="00AF26B2" w:rsidRDefault="00AF26B2"/>
        </w:tc>
        <w:tc>
          <w:tcPr>
            <w:tcW w:w="72" w:type="dxa"/>
          </w:tcPr>
          <w:p w14:paraId="201D116F" w14:textId="77777777" w:rsidR="00AF26B2" w:rsidRDefault="00AF26B2"/>
        </w:tc>
        <w:tc>
          <w:tcPr>
            <w:tcW w:w="2246" w:type="dxa"/>
          </w:tcPr>
          <w:p w14:paraId="16328BDF" w14:textId="77777777" w:rsidR="00AF26B2" w:rsidRDefault="00AF26B2"/>
        </w:tc>
      </w:tr>
      <w:tr w:rsidR="00AF26B2" w14:paraId="1391E7E6" w14:textId="77777777">
        <w:trPr>
          <w:trHeight w:hRule="exact" w:val="202"/>
        </w:trPr>
        <w:tc>
          <w:tcPr>
            <w:tcW w:w="72" w:type="dxa"/>
            <w:shd w:val="clear" w:color="auto" w:fill="603B17" w:themeFill="text2"/>
          </w:tcPr>
          <w:p w14:paraId="4549A59A" w14:textId="77777777" w:rsidR="00AF26B2" w:rsidRDefault="00AF26B2"/>
        </w:tc>
        <w:tc>
          <w:tcPr>
            <w:tcW w:w="2246" w:type="dxa"/>
          </w:tcPr>
          <w:p w14:paraId="3562DA24" w14:textId="77777777" w:rsidR="00AF26B2" w:rsidRDefault="00520639">
            <w:pPr>
              <w:pStyle w:val="Months"/>
            </w:pPr>
            <w:r>
              <w:t>MAY</w:t>
            </w:r>
          </w:p>
        </w:tc>
        <w:tc>
          <w:tcPr>
            <w:tcW w:w="648" w:type="dxa"/>
          </w:tcPr>
          <w:p w14:paraId="2C575EB6" w14:textId="77777777" w:rsidR="00AF26B2" w:rsidRDefault="00AF26B2"/>
        </w:tc>
        <w:tc>
          <w:tcPr>
            <w:tcW w:w="72" w:type="dxa"/>
            <w:shd w:val="clear" w:color="auto" w:fill="603B17" w:themeFill="text2"/>
          </w:tcPr>
          <w:p w14:paraId="2ED93878" w14:textId="77777777" w:rsidR="00AF26B2" w:rsidRDefault="00AF26B2"/>
        </w:tc>
        <w:tc>
          <w:tcPr>
            <w:tcW w:w="2246" w:type="dxa"/>
          </w:tcPr>
          <w:p w14:paraId="5E5830F4" w14:textId="77777777" w:rsidR="00AF26B2" w:rsidRDefault="00520639">
            <w:pPr>
              <w:pStyle w:val="Months"/>
            </w:pPr>
            <w:r>
              <w:t>JUNE</w:t>
            </w:r>
          </w:p>
        </w:tc>
        <w:tc>
          <w:tcPr>
            <w:tcW w:w="648" w:type="dxa"/>
          </w:tcPr>
          <w:p w14:paraId="785AE6EA" w14:textId="77777777" w:rsidR="00AF26B2" w:rsidRDefault="00AF26B2"/>
        </w:tc>
        <w:tc>
          <w:tcPr>
            <w:tcW w:w="72" w:type="dxa"/>
            <w:shd w:val="clear" w:color="auto" w:fill="603B17" w:themeFill="text2"/>
          </w:tcPr>
          <w:p w14:paraId="52599CE3" w14:textId="77777777" w:rsidR="00AF26B2" w:rsidRDefault="00AF26B2"/>
        </w:tc>
        <w:tc>
          <w:tcPr>
            <w:tcW w:w="2246" w:type="dxa"/>
          </w:tcPr>
          <w:p w14:paraId="52E4904C" w14:textId="77777777" w:rsidR="00AF26B2" w:rsidRDefault="00520639">
            <w:pPr>
              <w:pStyle w:val="Months"/>
            </w:pPr>
            <w:r>
              <w:t>JULY</w:t>
            </w:r>
          </w:p>
        </w:tc>
        <w:tc>
          <w:tcPr>
            <w:tcW w:w="648" w:type="dxa"/>
          </w:tcPr>
          <w:p w14:paraId="258099AA" w14:textId="77777777" w:rsidR="00AF26B2" w:rsidRDefault="00AF26B2"/>
        </w:tc>
        <w:tc>
          <w:tcPr>
            <w:tcW w:w="72" w:type="dxa"/>
            <w:shd w:val="clear" w:color="auto" w:fill="603B17" w:themeFill="text2"/>
          </w:tcPr>
          <w:p w14:paraId="5193D15E" w14:textId="77777777" w:rsidR="00AF26B2" w:rsidRDefault="00AF26B2"/>
        </w:tc>
        <w:tc>
          <w:tcPr>
            <w:tcW w:w="2246" w:type="dxa"/>
          </w:tcPr>
          <w:p w14:paraId="2ED3EF59" w14:textId="77777777" w:rsidR="00AF26B2" w:rsidRDefault="00520639">
            <w:pPr>
              <w:pStyle w:val="Months"/>
            </w:pPr>
            <w:r>
              <w:t>AUGUST</w:t>
            </w:r>
          </w:p>
        </w:tc>
      </w:tr>
      <w:tr w:rsidR="00AF26B2" w14:paraId="33FDF239" w14:textId="77777777">
        <w:tc>
          <w:tcPr>
            <w:tcW w:w="72" w:type="dxa"/>
          </w:tcPr>
          <w:p w14:paraId="5F7A2FBB" w14:textId="77777777" w:rsidR="00AF26B2" w:rsidRDefault="00AF26B2"/>
        </w:tc>
        <w:tc>
          <w:tcPr>
            <w:tcW w:w="2246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Description w:val="May"/>
            </w:tblPr>
            <w:tblGrid>
              <w:gridCol w:w="318"/>
              <w:gridCol w:w="322"/>
              <w:gridCol w:w="322"/>
              <w:gridCol w:w="322"/>
              <w:gridCol w:w="322"/>
              <w:gridCol w:w="322"/>
              <w:gridCol w:w="318"/>
            </w:tblGrid>
            <w:tr w:rsidR="00AF26B2" w14:paraId="41A94430" w14:textId="77777777">
              <w:tc>
                <w:tcPr>
                  <w:tcW w:w="318" w:type="dxa"/>
                </w:tcPr>
                <w:p w14:paraId="6D85F638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  <w:tc>
                <w:tcPr>
                  <w:tcW w:w="322" w:type="dxa"/>
                </w:tcPr>
                <w:p w14:paraId="4743A1A7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m</w:t>
                  </w:r>
                </w:p>
              </w:tc>
              <w:tc>
                <w:tcPr>
                  <w:tcW w:w="322" w:type="dxa"/>
                </w:tcPr>
                <w:p w14:paraId="089D5F4F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185E12CC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w</w:t>
                  </w:r>
                </w:p>
              </w:tc>
              <w:tc>
                <w:tcPr>
                  <w:tcW w:w="322" w:type="dxa"/>
                </w:tcPr>
                <w:p w14:paraId="6C03DF51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6B9B2401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f</w:t>
                  </w:r>
                </w:p>
              </w:tc>
              <w:tc>
                <w:tcPr>
                  <w:tcW w:w="318" w:type="dxa"/>
                </w:tcPr>
                <w:p w14:paraId="39C124B0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</w:tr>
            <w:tr w:rsidR="00634B43" w14:paraId="07E0B075" w14:textId="77777777" w:rsidTr="006A3A85">
              <w:tc>
                <w:tcPr>
                  <w:tcW w:w="318" w:type="dxa"/>
                  <w:vAlign w:val="center"/>
                </w:tcPr>
                <w:p w14:paraId="15A9AD85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2972971E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1</w:t>
                  </w:r>
                </w:p>
              </w:tc>
              <w:tc>
                <w:tcPr>
                  <w:tcW w:w="322" w:type="dxa"/>
                  <w:vAlign w:val="center"/>
                </w:tcPr>
                <w:p w14:paraId="2C1C1E89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2</w:t>
                  </w:r>
                </w:p>
              </w:tc>
              <w:tc>
                <w:tcPr>
                  <w:tcW w:w="322" w:type="dxa"/>
                  <w:vAlign w:val="center"/>
                </w:tcPr>
                <w:p w14:paraId="4DCC2FEE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3</w:t>
                  </w:r>
                </w:p>
              </w:tc>
              <w:tc>
                <w:tcPr>
                  <w:tcW w:w="322" w:type="dxa"/>
                  <w:vAlign w:val="center"/>
                </w:tcPr>
                <w:p w14:paraId="2D57A63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4</w:t>
                  </w:r>
                </w:p>
              </w:tc>
              <w:tc>
                <w:tcPr>
                  <w:tcW w:w="322" w:type="dxa"/>
                  <w:vAlign w:val="center"/>
                </w:tcPr>
                <w:p w14:paraId="16903CE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5</w:t>
                  </w:r>
                </w:p>
              </w:tc>
              <w:tc>
                <w:tcPr>
                  <w:tcW w:w="318" w:type="dxa"/>
                  <w:vAlign w:val="center"/>
                </w:tcPr>
                <w:p w14:paraId="367D819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6</w:t>
                  </w:r>
                </w:p>
              </w:tc>
            </w:tr>
            <w:tr w:rsidR="00634B43" w14:paraId="023C6267" w14:textId="77777777" w:rsidTr="006A3A85">
              <w:tc>
                <w:tcPr>
                  <w:tcW w:w="318" w:type="dxa"/>
                  <w:vAlign w:val="center"/>
                </w:tcPr>
                <w:p w14:paraId="51DE39FE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7</w:t>
                  </w:r>
                </w:p>
              </w:tc>
              <w:tc>
                <w:tcPr>
                  <w:tcW w:w="322" w:type="dxa"/>
                  <w:vAlign w:val="center"/>
                </w:tcPr>
                <w:p w14:paraId="556395A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8</w:t>
                  </w:r>
                </w:p>
              </w:tc>
              <w:tc>
                <w:tcPr>
                  <w:tcW w:w="322" w:type="dxa"/>
                  <w:vAlign w:val="center"/>
                </w:tcPr>
                <w:p w14:paraId="6871BD8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9</w:t>
                  </w:r>
                </w:p>
              </w:tc>
              <w:tc>
                <w:tcPr>
                  <w:tcW w:w="322" w:type="dxa"/>
                  <w:vAlign w:val="center"/>
                </w:tcPr>
                <w:p w14:paraId="6E7FC56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10</w:t>
                  </w:r>
                </w:p>
              </w:tc>
              <w:tc>
                <w:tcPr>
                  <w:tcW w:w="322" w:type="dxa"/>
                  <w:vAlign w:val="center"/>
                </w:tcPr>
                <w:p w14:paraId="36C5859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11</w:t>
                  </w:r>
                </w:p>
              </w:tc>
              <w:tc>
                <w:tcPr>
                  <w:tcW w:w="322" w:type="dxa"/>
                  <w:vAlign w:val="center"/>
                </w:tcPr>
                <w:p w14:paraId="52A3E007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12</w:t>
                  </w:r>
                </w:p>
              </w:tc>
              <w:tc>
                <w:tcPr>
                  <w:tcW w:w="318" w:type="dxa"/>
                  <w:vAlign w:val="center"/>
                </w:tcPr>
                <w:p w14:paraId="73D66061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13</w:t>
                  </w:r>
                </w:p>
              </w:tc>
            </w:tr>
            <w:tr w:rsidR="00634B43" w14:paraId="06AE5FB5" w14:textId="77777777" w:rsidTr="006A3A85">
              <w:tc>
                <w:tcPr>
                  <w:tcW w:w="318" w:type="dxa"/>
                  <w:vAlign w:val="center"/>
                </w:tcPr>
                <w:p w14:paraId="6197B1F4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14</w:t>
                  </w:r>
                </w:p>
              </w:tc>
              <w:tc>
                <w:tcPr>
                  <w:tcW w:w="322" w:type="dxa"/>
                  <w:vAlign w:val="center"/>
                </w:tcPr>
                <w:p w14:paraId="1392C1C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15</w:t>
                  </w:r>
                </w:p>
              </w:tc>
              <w:tc>
                <w:tcPr>
                  <w:tcW w:w="322" w:type="dxa"/>
                  <w:vAlign w:val="center"/>
                </w:tcPr>
                <w:p w14:paraId="001FA0A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16</w:t>
                  </w:r>
                </w:p>
              </w:tc>
              <w:tc>
                <w:tcPr>
                  <w:tcW w:w="322" w:type="dxa"/>
                  <w:vAlign w:val="center"/>
                </w:tcPr>
                <w:p w14:paraId="58628EC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17</w:t>
                  </w:r>
                </w:p>
              </w:tc>
              <w:tc>
                <w:tcPr>
                  <w:tcW w:w="322" w:type="dxa"/>
                  <w:vAlign w:val="center"/>
                </w:tcPr>
                <w:p w14:paraId="580BD137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18</w:t>
                  </w:r>
                </w:p>
              </w:tc>
              <w:tc>
                <w:tcPr>
                  <w:tcW w:w="322" w:type="dxa"/>
                  <w:vAlign w:val="center"/>
                </w:tcPr>
                <w:p w14:paraId="5866154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19</w:t>
                  </w:r>
                </w:p>
              </w:tc>
              <w:tc>
                <w:tcPr>
                  <w:tcW w:w="318" w:type="dxa"/>
                  <w:vAlign w:val="center"/>
                </w:tcPr>
                <w:p w14:paraId="5F4C218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20</w:t>
                  </w:r>
                </w:p>
              </w:tc>
            </w:tr>
            <w:tr w:rsidR="00634B43" w14:paraId="232B6886" w14:textId="77777777" w:rsidTr="006A3A85">
              <w:tc>
                <w:tcPr>
                  <w:tcW w:w="318" w:type="dxa"/>
                  <w:vAlign w:val="center"/>
                </w:tcPr>
                <w:p w14:paraId="6A9A504F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21</w:t>
                  </w:r>
                </w:p>
              </w:tc>
              <w:tc>
                <w:tcPr>
                  <w:tcW w:w="322" w:type="dxa"/>
                  <w:vAlign w:val="center"/>
                </w:tcPr>
                <w:p w14:paraId="3D07D15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22</w:t>
                  </w:r>
                </w:p>
              </w:tc>
              <w:tc>
                <w:tcPr>
                  <w:tcW w:w="322" w:type="dxa"/>
                  <w:vAlign w:val="center"/>
                </w:tcPr>
                <w:p w14:paraId="6FF622D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23</w:t>
                  </w:r>
                </w:p>
              </w:tc>
              <w:tc>
                <w:tcPr>
                  <w:tcW w:w="322" w:type="dxa"/>
                  <w:vAlign w:val="center"/>
                </w:tcPr>
                <w:p w14:paraId="50A342B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24</w:t>
                  </w:r>
                </w:p>
              </w:tc>
              <w:tc>
                <w:tcPr>
                  <w:tcW w:w="322" w:type="dxa"/>
                  <w:vAlign w:val="center"/>
                </w:tcPr>
                <w:p w14:paraId="2243FBC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25</w:t>
                  </w:r>
                </w:p>
              </w:tc>
              <w:tc>
                <w:tcPr>
                  <w:tcW w:w="322" w:type="dxa"/>
                  <w:vAlign w:val="center"/>
                </w:tcPr>
                <w:p w14:paraId="251F57E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26</w:t>
                  </w:r>
                </w:p>
              </w:tc>
              <w:tc>
                <w:tcPr>
                  <w:tcW w:w="318" w:type="dxa"/>
                  <w:vAlign w:val="center"/>
                </w:tcPr>
                <w:p w14:paraId="3E7B81B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27</w:t>
                  </w:r>
                </w:p>
              </w:tc>
            </w:tr>
            <w:tr w:rsidR="00634B43" w14:paraId="3F725502" w14:textId="77777777" w:rsidTr="006A3A85">
              <w:tc>
                <w:tcPr>
                  <w:tcW w:w="318" w:type="dxa"/>
                  <w:vAlign w:val="center"/>
                </w:tcPr>
                <w:p w14:paraId="5355B4DF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28</w:t>
                  </w:r>
                </w:p>
              </w:tc>
              <w:tc>
                <w:tcPr>
                  <w:tcW w:w="322" w:type="dxa"/>
                  <w:vAlign w:val="center"/>
                </w:tcPr>
                <w:p w14:paraId="1A08A0D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29</w:t>
                  </w:r>
                </w:p>
              </w:tc>
              <w:tc>
                <w:tcPr>
                  <w:tcW w:w="322" w:type="dxa"/>
                  <w:vAlign w:val="center"/>
                </w:tcPr>
                <w:p w14:paraId="580EF2B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30</w:t>
                  </w:r>
                </w:p>
              </w:tc>
              <w:tc>
                <w:tcPr>
                  <w:tcW w:w="322" w:type="dxa"/>
                  <w:vAlign w:val="center"/>
                </w:tcPr>
                <w:p w14:paraId="5081CFB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31</w:t>
                  </w:r>
                </w:p>
              </w:tc>
              <w:tc>
                <w:tcPr>
                  <w:tcW w:w="322" w:type="dxa"/>
                  <w:vAlign w:val="center"/>
                </w:tcPr>
                <w:p w14:paraId="1F0B522A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105BDA32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2ECE67D6" w14:textId="77777777" w:rsidR="00634B43" w:rsidRDefault="00634B43" w:rsidP="00634B43">
                  <w:pPr>
                    <w:pStyle w:val="Dates"/>
                  </w:pPr>
                </w:p>
              </w:tc>
            </w:tr>
            <w:tr w:rsidR="00CE663C" w14:paraId="680E20AC" w14:textId="77777777" w:rsidTr="006A3A85">
              <w:tc>
                <w:tcPr>
                  <w:tcW w:w="318" w:type="dxa"/>
                  <w:vAlign w:val="center"/>
                </w:tcPr>
                <w:p w14:paraId="20340685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06EAD929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7A99C040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77714697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4FAE0C0F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6311895E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32CFC6E5" w14:textId="77777777" w:rsidR="00CE663C" w:rsidRDefault="00CE663C" w:rsidP="00CE663C">
                  <w:pPr>
                    <w:pStyle w:val="Dates"/>
                  </w:pPr>
                </w:p>
              </w:tc>
            </w:tr>
          </w:tbl>
          <w:p w14:paraId="01084C64" w14:textId="77777777" w:rsidR="00AF26B2" w:rsidRDefault="00AF26B2"/>
        </w:tc>
        <w:tc>
          <w:tcPr>
            <w:tcW w:w="648" w:type="dxa"/>
          </w:tcPr>
          <w:p w14:paraId="36674D01" w14:textId="77777777" w:rsidR="00AF26B2" w:rsidRDefault="00AF26B2"/>
        </w:tc>
        <w:tc>
          <w:tcPr>
            <w:tcW w:w="72" w:type="dxa"/>
          </w:tcPr>
          <w:p w14:paraId="3401ED71" w14:textId="77777777" w:rsidR="00AF26B2" w:rsidRDefault="00AF26B2"/>
        </w:tc>
        <w:tc>
          <w:tcPr>
            <w:tcW w:w="2246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Description w:val="June"/>
            </w:tblPr>
            <w:tblGrid>
              <w:gridCol w:w="318"/>
              <w:gridCol w:w="322"/>
              <w:gridCol w:w="322"/>
              <w:gridCol w:w="322"/>
              <w:gridCol w:w="322"/>
              <w:gridCol w:w="322"/>
              <w:gridCol w:w="318"/>
            </w:tblGrid>
            <w:tr w:rsidR="00AF26B2" w14:paraId="2805C91B" w14:textId="77777777">
              <w:tc>
                <w:tcPr>
                  <w:tcW w:w="318" w:type="dxa"/>
                </w:tcPr>
                <w:p w14:paraId="48FED155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  <w:tc>
                <w:tcPr>
                  <w:tcW w:w="322" w:type="dxa"/>
                </w:tcPr>
                <w:p w14:paraId="72B17614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m</w:t>
                  </w:r>
                </w:p>
              </w:tc>
              <w:tc>
                <w:tcPr>
                  <w:tcW w:w="322" w:type="dxa"/>
                </w:tcPr>
                <w:p w14:paraId="1D0BD30E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69AC883D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w</w:t>
                  </w:r>
                </w:p>
              </w:tc>
              <w:tc>
                <w:tcPr>
                  <w:tcW w:w="322" w:type="dxa"/>
                </w:tcPr>
                <w:p w14:paraId="1AF3894B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0BE6C2C3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f</w:t>
                  </w:r>
                </w:p>
              </w:tc>
              <w:tc>
                <w:tcPr>
                  <w:tcW w:w="318" w:type="dxa"/>
                </w:tcPr>
                <w:p w14:paraId="2ECA7561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</w:tr>
            <w:tr w:rsidR="00634B43" w14:paraId="1F2A8F25" w14:textId="77777777" w:rsidTr="002C61A0">
              <w:tc>
                <w:tcPr>
                  <w:tcW w:w="318" w:type="dxa"/>
                  <w:vAlign w:val="center"/>
                </w:tcPr>
                <w:p w14:paraId="0100D380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17BE7BF1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01A58700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4638BDB0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09D1F15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</w:t>
                  </w:r>
                </w:p>
              </w:tc>
              <w:tc>
                <w:tcPr>
                  <w:tcW w:w="322" w:type="dxa"/>
                  <w:vAlign w:val="center"/>
                </w:tcPr>
                <w:p w14:paraId="5624E05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</w:t>
                  </w:r>
                </w:p>
              </w:tc>
              <w:tc>
                <w:tcPr>
                  <w:tcW w:w="318" w:type="dxa"/>
                  <w:vAlign w:val="center"/>
                </w:tcPr>
                <w:p w14:paraId="5FBE360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3</w:t>
                  </w:r>
                </w:p>
              </w:tc>
            </w:tr>
            <w:tr w:rsidR="00634B43" w14:paraId="2F10562C" w14:textId="77777777" w:rsidTr="002C61A0">
              <w:tc>
                <w:tcPr>
                  <w:tcW w:w="318" w:type="dxa"/>
                  <w:vAlign w:val="center"/>
                </w:tcPr>
                <w:p w14:paraId="3EC23C8F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4</w:t>
                  </w:r>
                </w:p>
              </w:tc>
              <w:tc>
                <w:tcPr>
                  <w:tcW w:w="322" w:type="dxa"/>
                  <w:vAlign w:val="center"/>
                </w:tcPr>
                <w:p w14:paraId="3C9A03A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5</w:t>
                  </w:r>
                </w:p>
              </w:tc>
              <w:tc>
                <w:tcPr>
                  <w:tcW w:w="322" w:type="dxa"/>
                  <w:vAlign w:val="center"/>
                </w:tcPr>
                <w:p w14:paraId="7B8BF9D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6</w:t>
                  </w:r>
                </w:p>
              </w:tc>
              <w:tc>
                <w:tcPr>
                  <w:tcW w:w="322" w:type="dxa"/>
                  <w:vAlign w:val="center"/>
                </w:tcPr>
                <w:p w14:paraId="43FD49F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7</w:t>
                  </w:r>
                </w:p>
              </w:tc>
              <w:tc>
                <w:tcPr>
                  <w:tcW w:w="322" w:type="dxa"/>
                  <w:vAlign w:val="center"/>
                </w:tcPr>
                <w:p w14:paraId="670C131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8</w:t>
                  </w:r>
                </w:p>
              </w:tc>
              <w:tc>
                <w:tcPr>
                  <w:tcW w:w="322" w:type="dxa"/>
                  <w:vAlign w:val="center"/>
                </w:tcPr>
                <w:p w14:paraId="55459C0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9</w:t>
                  </w:r>
                </w:p>
              </w:tc>
              <w:tc>
                <w:tcPr>
                  <w:tcW w:w="318" w:type="dxa"/>
                  <w:vAlign w:val="center"/>
                </w:tcPr>
                <w:p w14:paraId="6A7F41E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10</w:t>
                  </w:r>
                </w:p>
              </w:tc>
            </w:tr>
            <w:tr w:rsidR="00634B43" w14:paraId="698A0AC4" w14:textId="77777777" w:rsidTr="002C61A0">
              <w:tc>
                <w:tcPr>
                  <w:tcW w:w="318" w:type="dxa"/>
                  <w:vAlign w:val="center"/>
                </w:tcPr>
                <w:p w14:paraId="20C69740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11</w:t>
                  </w:r>
                </w:p>
              </w:tc>
              <w:tc>
                <w:tcPr>
                  <w:tcW w:w="322" w:type="dxa"/>
                  <w:vAlign w:val="center"/>
                </w:tcPr>
                <w:p w14:paraId="7DA52DB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12</w:t>
                  </w:r>
                </w:p>
              </w:tc>
              <w:tc>
                <w:tcPr>
                  <w:tcW w:w="322" w:type="dxa"/>
                  <w:vAlign w:val="center"/>
                </w:tcPr>
                <w:p w14:paraId="44D8B46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13</w:t>
                  </w:r>
                </w:p>
              </w:tc>
              <w:tc>
                <w:tcPr>
                  <w:tcW w:w="322" w:type="dxa"/>
                  <w:vAlign w:val="center"/>
                </w:tcPr>
                <w:p w14:paraId="488DC04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14</w:t>
                  </w:r>
                </w:p>
              </w:tc>
              <w:tc>
                <w:tcPr>
                  <w:tcW w:w="322" w:type="dxa"/>
                  <w:vAlign w:val="center"/>
                </w:tcPr>
                <w:p w14:paraId="0116ADC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15</w:t>
                  </w:r>
                </w:p>
              </w:tc>
              <w:tc>
                <w:tcPr>
                  <w:tcW w:w="322" w:type="dxa"/>
                  <w:vAlign w:val="center"/>
                </w:tcPr>
                <w:p w14:paraId="5E165FE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16</w:t>
                  </w:r>
                </w:p>
              </w:tc>
              <w:tc>
                <w:tcPr>
                  <w:tcW w:w="318" w:type="dxa"/>
                  <w:vAlign w:val="center"/>
                </w:tcPr>
                <w:p w14:paraId="1B6AC16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17</w:t>
                  </w:r>
                </w:p>
              </w:tc>
            </w:tr>
            <w:tr w:rsidR="00634B43" w14:paraId="53BD4D9B" w14:textId="77777777" w:rsidTr="002C61A0">
              <w:tc>
                <w:tcPr>
                  <w:tcW w:w="318" w:type="dxa"/>
                  <w:vAlign w:val="center"/>
                </w:tcPr>
                <w:p w14:paraId="6FCC018D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18</w:t>
                  </w:r>
                </w:p>
              </w:tc>
              <w:tc>
                <w:tcPr>
                  <w:tcW w:w="322" w:type="dxa"/>
                  <w:vAlign w:val="center"/>
                </w:tcPr>
                <w:p w14:paraId="0064843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19</w:t>
                  </w:r>
                </w:p>
              </w:tc>
              <w:tc>
                <w:tcPr>
                  <w:tcW w:w="322" w:type="dxa"/>
                  <w:vAlign w:val="center"/>
                </w:tcPr>
                <w:p w14:paraId="2B30435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20</w:t>
                  </w:r>
                </w:p>
              </w:tc>
              <w:tc>
                <w:tcPr>
                  <w:tcW w:w="322" w:type="dxa"/>
                  <w:vAlign w:val="center"/>
                </w:tcPr>
                <w:p w14:paraId="7593230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21</w:t>
                  </w:r>
                </w:p>
              </w:tc>
              <w:tc>
                <w:tcPr>
                  <w:tcW w:w="322" w:type="dxa"/>
                  <w:vAlign w:val="center"/>
                </w:tcPr>
                <w:p w14:paraId="28B409B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22</w:t>
                  </w:r>
                </w:p>
              </w:tc>
              <w:tc>
                <w:tcPr>
                  <w:tcW w:w="322" w:type="dxa"/>
                  <w:vAlign w:val="center"/>
                </w:tcPr>
                <w:p w14:paraId="1DE60F5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23</w:t>
                  </w:r>
                </w:p>
              </w:tc>
              <w:tc>
                <w:tcPr>
                  <w:tcW w:w="318" w:type="dxa"/>
                  <w:vAlign w:val="center"/>
                </w:tcPr>
                <w:p w14:paraId="1DE77697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24</w:t>
                  </w:r>
                </w:p>
              </w:tc>
            </w:tr>
            <w:tr w:rsidR="00634B43" w14:paraId="1AB59C89" w14:textId="77777777" w:rsidTr="002C61A0">
              <w:tc>
                <w:tcPr>
                  <w:tcW w:w="318" w:type="dxa"/>
                  <w:vAlign w:val="center"/>
                </w:tcPr>
                <w:p w14:paraId="2057097A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25</w:t>
                  </w:r>
                </w:p>
              </w:tc>
              <w:tc>
                <w:tcPr>
                  <w:tcW w:w="322" w:type="dxa"/>
                  <w:vAlign w:val="center"/>
                </w:tcPr>
                <w:p w14:paraId="461362D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26</w:t>
                  </w:r>
                </w:p>
              </w:tc>
              <w:tc>
                <w:tcPr>
                  <w:tcW w:w="322" w:type="dxa"/>
                  <w:vAlign w:val="center"/>
                </w:tcPr>
                <w:p w14:paraId="70C2A911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27</w:t>
                  </w:r>
                </w:p>
              </w:tc>
              <w:tc>
                <w:tcPr>
                  <w:tcW w:w="322" w:type="dxa"/>
                  <w:vAlign w:val="center"/>
                </w:tcPr>
                <w:p w14:paraId="76DCD367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28</w:t>
                  </w:r>
                </w:p>
              </w:tc>
              <w:tc>
                <w:tcPr>
                  <w:tcW w:w="322" w:type="dxa"/>
                  <w:vAlign w:val="center"/>
                </w:tcPr>
                <w:p w14:paraId="10A71BB8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29</w:t>
                  </w:r>
                </w:p>
              </w:tc>
              <w:tc>
                <w:tcPr>
                  <w:tcW w:w="322" w:type="dxa"/>
                  <w:vAlign w:val="center"/>
                </w:tcPr>
                <w:p w14:paraId="75DF1AB6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30</w:t>
                  </w:r>
                </w:p>
              </w:tc>
              <w:tc>
                <w:tcPr>
                  <w:tcW w:w="318" w:type="dxa"/>
                  <w:vAlign w:val="center"/>
                </w:tcPr>
                <w:p w14:paraId="0B10B327" w14:textId="77777777" w:rsidR="00634B43" w:rsidRDefault="00634B43" w:rsidP="00634B43">
                  <w:pPr>
                    <w:pStyle w:val="Dates"/>
                  </w:pPr>
                </w:p>
              </w:tc>
            </w:tr>
            <w:tr w:rsidR="00CE663C" w14:paraId="743AB381" w14:textId="77777777">
              <w:tc>
                <w:tcPr>
                  <w:tcW w:w="318" w:type="dxa"/>
                </w:tcPr>
                <w:p w14:paraId="4443048B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5A121AFE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03A25B98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06A0771E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55066368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71207EBF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18" w:type="dxa"/>
                </w:tcPr>
                <w:p w14:paraId="06AB49CB" w14:textId="77777777" w:rsidR="00CE663C" w:rsidRDefault="00CE663C" w:rsidP="00CE663C">
                  <w:pPr>
                    <w:pStyle w:val="Dates"/>
                  </w:pPr>
                </w:p>
              </w:tc>
            </w:tr>
          </w:tbl>
          <w:p w14:paraId="0B055600" w14:textId="77777777" w:rsidR="00AF26B2" w:rsidRDefault="00AF26B2"/>
        </w:tc>
        <w:tc>
          <w:tcPr>
            <w:tcW w:w="648" w:type="dxa"/>
          </w:tcPr>
          <w:p w14:paraId="66C0F479" w14:textId="77777777" w:rsidR="00AF26B2" w:rsidRDefault="00AF26B2"/>
        </w:tc>
        <w:tc>
          <w:tcPr>
            <w:tcW w:w="72" w:type="dxa"/>
          </w:tcPr>
          <w:p w14:paraId="136FA1D2" w14:textId="77777777" w:rsidR="00AF26B2" w:rsidRDefault="00AF26B2"/>
        </w:tc>
        <w:tc>
          <w:tcPr>
            <w:tcW w:w="2246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Description w:val="July"/>
            </w:tblPr>
            <w:tblGrid>
              <w:gridCol w:w="318"/>
              <w:gridCol w:w="322"/>
              <w:gridCol w:w="322"/>
              <w:gridCol w:w="322"/>
              <w:gridCol w:w="322"/>
              <w:gridCol w:w="322"/>
              <w:gridCol w:w="318"/>
            </w:tblGrid>
            <w:tr w:rsidR="00AF26B2" w14:paraId="29CAA044" w14:textId="77777777">
              <w:tc>
                <w:tcPr>
                  <w:tcW w:w="318" w:type="dxa"/>
                </w:tcPr>
                <w:p w14:paraId="3C9FC34A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  <w:tc>
                <w:tcPr>
                  <w:tcW w:w="322" w:type="dxa"/>
                </w:tcPr>
                <w:p w14:paraId="5813CB18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m</w:t>
                  </w:r>
                </w:p>
              </w:tc>
              <w:tc>
                <w:tcPr>
                  <w:tcW w:w="322" w:type="dxa"/>
                </w:tcPr>
                <w:p w14:paraId="0A633010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1A378F36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w</w:t>
                  </w:r>
                </w:p>
              </w:tc>
              <w:tc>
                <w:tcPr>
                  <w:tcW w:w="322" w:type="dxa"/>
                </w:tcPr>
                <w:p w14:paraId="607DC356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53BBA756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f</w:t>
                  </w:r>
                </w:p>
              </w:tc>
              <w:tc>
                <w:tcPr>
                  <w:tcW w:w="318" w:type="dxa"/>
                </w:tcPr>
                <w:p w14:paraId="610F7A10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</w:tr>
            <w:tr w:rsidR="00634B43" w14:paraId="7A6DBAEA" w14:textId="77777777" w:rsidTr="00F45C78">
              <w:tc>
                <w:tcPr>
                  <w:tcW w:w="318" w:type="dxa"/>
                  <w:vAlign w:val="center"/>
                </w:tcPr>
                <w:p w14:paraId="5D730C1F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21A4DCAD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4CB2A367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7C3375FD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5D42675D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57844FBF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09F440FC" w14:textId="77777777" w:rsidR="00634B43" w:rsidRDefault="00634B43" w:rsidP="00634B43">
                  <w:pPr>
                    <w:pStyle w:val="Dates"/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1</w:t>
                  </w:r>
                </w:p>
              </w:tc>
            </w:tr>
            <w:tr w:rsidR="00634B43" w14:paraId="4398FCDD" w14:textId="77777777" w:rsidTr="00F45C78">
              <w:tc>
                <w:tcPr>
                  <w:tcW w:w="318" w:type="dxa"/>
                  <w:vAlign w:val="center"/>
                </w:tcPr>
                <w:p w14:paraId="5EA8AC20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</w:t>
                  </w:r>
                </w:p>
              </w:tc>
              <w:tc>
                <w:tcPr>
                  <w:tcW w:w="322" w:type="dxa"/>
                  <w:vAlign w:val="center"/>
                </w:tcPr>
                <w:p w14:paraId="07E0310E" w14:textId="77777777" w:rsidR="00634B43" w:rsidRDefault="00634B43" w:rsidP="00634B43">
                  <w:pPr>
                    <w:pStyle w:val="Dates"/>
                  </w:pPr>
                  <w:r w:rsidRPr="00675DE9">
                    <w:rPr>
                      <w:rFonts w:cstheme="minorHAnsi"/>
                      <w:color w:val="BFBFBF" w:themeColor="background1" w:themeShade="BF"/>
                      <w:szCs w:val="16"/>
                    </w:rPr>
                    <w:t>3</w:t>
                  </w:r>
                </w:p>
              </w:tc>
              <w:tc>
                <w:tcPr>
                  <w:tcW w:w="322" w:type="dxa"/>
                  <w:vAlign w:val="center"/>
                </w:tcPr>
                <w:p w14:paraId="3EC68901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4</w:t>
                  </w:r>
                </w:p>
              </w:tc>
              <w:tc>
                <w:tcPr>
                  <w:tcW w:w="322" w:type="dxa"/>
                  <w:vAlign w:val="center"/>
                </w:tcPr>
                <w:p w14:paraId="6182B790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5</w:t>
                  </w:r>
                </w:p>
              </w:tc>
              <w:tc>
                <w:tcPr>
                  <w:tcW w:w="322" w:type="dxa"/>
                  <w:vAlign w:val="center"/>
                </w:tcPr>
                <w:p w14:paraId="6EC90519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6</w:t>
                  </w:r>
                </w:p>
              </w:tc>
              <w:tc>
                <w:tcPr>
                  <w:tcW w:w="322" w:type="dxa"/>
                  <w:vAlign w:val="center"/>
                </w:tcPr>
                <w:p w14:paraId="30D57E9A" w14:textId="77777777" w:rsidR="00634B43" w:rsidRPr="00675DE9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675DE9">
                    <w:rPr>
                      <w:rFonts w:cstheme="minorHAnsi"/>
                      <w:color w:val="BFBFBF" w:themeColor="background1" w:themeShade="BF"/>
                      <w:szCs w:val="16"/>
                    </w:rPr>
                    <w:t>7</w:t>
                  </w:r>
                </w:p>
              </w:tc>
              <w:tc>
                <w:tcPr>
                  <w:tcW w:w="318" w:type="dxa"/>
                  <w:vAlign w:val="center"/>
                </w:tcPr>
                <w:p w14:paraId="0966B0C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8</w:t>
                  </w:r>
                </w:p>
              </w:tc>
            </w:tr>
            <w:tr w:rsidR="00634B43" w14:paraId="770E82CD" w14:textId="77777777" w:rsidTr="00F45C78">
              <w:tc>
                <w:tcPr>
                  <w:tcW w:w="318" w:type="dxa"/>
                  <w:vAlign w:val="center"/>
                </w:tcPr>
                <w:p w14:paraId="5F298F10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9</w:t>
                  </w:r>
                </w:p>
              </w:tc>
              <w:tc>
                <w:tcPr>
                  <w:tcW w:w="322" w:type="dxa"/>
                  <w:vAlign w:val="center"/>
                </w:tcPr>
                <w:p w14:paraId="58623E6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10</w:t>
                  </w:r>
                </w:p>
              </w:tc>
              <w:tc>
                <w:tcPr>
                  <w:tcW w:w="322" w:type="dxa"/>
                  <w:vAlign w:val="center"/>
                </w:tcPr>
                <w:p w14:paraId="4C014E0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11</w:t>
                  </w:r>
                </w:p>
              </w:tc>
              <w:tc>
                <w:tcPr>
                  <w:tcW w:w="322" w:type="dxa"/>
                  <w:vAlign w:val="center"/>
                </w:tcPr>
                <w:p w14:paraId="691B8DD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12</w:t>
                  </w:r>
                </w:p>
              </w:tc>
              <w:tc>
                <w:tcPr>
                  <w:tcW w:w="322" w:type="dxa"/>
                  <w:vAlign w:val="center"/>
                </w:tcPr>
                <w:p w14:paraId="611CE0B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13</w:t>
                  </w:r>
                </w:p>
              </w:tc>
              <w:tc>
                <w:tcPr>
                  <w:tcW w:w="322" w:type="dxa"/>
                  <w:vAlign w:val="center"/>
                </w:tcPr>
                <w:p w14:paraId="2BE4EEF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14</w:t>
                  </w:r>
                </w:p>
              </w:tc>
              <w:tc>
                <w:tcPr>
                  <w:tcW w:w="318" w:type="dxa"/>
                  <w:vAlign w:val="center"/>
                </w:tcPr>
                <w:p w14:paraId="08B085E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15</w:t>
                  </w:r>
                </w:p>
              </w:tc>
            </w:tr>
            <w:tr w:rsidR="00634B43" w14:paraId="7A24395B" w14:textId="77777777" w:rsidTr="00F45C78">
              <w:tc>
                <w:tcPr>
                  <w:tcW w:w="318" w:type="dxa"/>
                  <w:vAlign w:val="center"/>
                </w:tcPr>
                <w:p w14:paraId="02BCEB09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16</w:t>
                  </w:r>
                </w:p>
              </w:tc>
              <w:tc>
                <w:tcPr>
                  <w:tcW w:w="322" w:type="dxa"/>
                  <w:vAlign w:val="center"/>
                </w:tcPr>
                <w:p w14:paraId="249175C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17</w:t>
                  </w:r>
                </w:p>
              </w:tc>
              <w:tc>
                <w:tcPr>
                  <w:tcW w:w="322" w:type="dxa"/>
                  <w:vAlign w:val="center"/>
                </w:tcPr>
                <w:p w14:paraId="7B607EB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18</w:t>
                  </w:r>
                </w:p>
              </w:tc>
              <w:tc>
                <w:tcPr>
                  <w:tcW w:w="322" w:type="dxa"/>
                  <w:vAlign w:val="center"/>
                </w:tcPr>
                <w:p w14:paraId="3FEAAD31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19</w:t>
                  </w:r>
                </w:p>
              </w:tc>
              <w:tc>
                <w:tcPr>
                  <w:tcW w:w="322" w:type="dxa"/>
                  <w:vAlign w:val="center"/>
                </w:tcPr>
                <w:p w14:paraId="290301F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20</w:t>
                  </w:r>
                </w:p>
              </w:tc>
              <w:tc>
                <w:tcPr>
                  <w:tcW w:w="322" w:type="dxa"/>
                  <w:vAlign w:val="center"/>
                </w:tcPr>
                <w:p w14:paraId="736E964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21</w:t>
                  </w:r>
                </w:p>
              </w:tc>
              <w:tc>
                <w:tcPr>
                  <w:tcW w:w="318" w:type="dxa"/>
                  <w:vAlign w:val="center"/>
                </w:tcPr>
                <w:p w14:paraId="7487005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22</w:t>
                  </w:r>
                </w:p>
              </w:tc>
            </w:tr>
            <w:tr w:rsidR="00634B43" w14:paraId="7E2EC320" w14:textId="77777777" w:rsidTr="00F45C78">
              <w:tc>
                <w:tcPr>
                  <w:tcW w:w="318" w:type="dxa"/>
                  <w:vAlign w:val="center"/>
                </w:tcPr>
                <w:p w14:paraId="5AB943BB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23</w:t>
                  </w:r>
                </w:p>
              </w:tc>
              <w:tc>
                <w:tcPr>
                  <w:tcW w:w="322" w:type="dxa"/>
                  <w:vAlign w:val="center"/>
                </w:tcPr>
                <w:p w14:paraId="1068378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24</w:t>
                  </w:r>
                </w:p>
              </w:tc>
              <w:tc>
                <w:tcPr>
                  <w:tcW w:w="322" w:type="dxa"/>
                  <w:vAlign w:val="center"/>
                </w:tcPr>
                <w:p w14:paraId="0926DA5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25</w:t>
                  </w:r>
                </w:p>
              </w:tc>
              <w:tc>
                <w:tcPr>
                  <w:tcW w:w="322" w:type="dxa"/>
                  <w:vAlign w:val="center"/>
                </w:tcPr>
                <w:p w14:paraId="3291DF3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26</w:t>
                  </w:r>
                </w:p>
              </w:tc>
              <w:tc>
                <w:tcPr>
                  <w:tcW w:w="322" w:type="dxa"/>
                  <w:vAlign w:val="center"/>
                </w:tcPr>
                <w:p w14:paraId="212E1F7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27</w:t>
                  </w:r>
                </w:p>
              </w:tc>
              <w:tc>
                <w:tcPr>
                  <w:tcW w:w="322" w:type="dxa"/>
                  <w:vAlign w:val="center"/>
                </w:tcPr>
                <w:p w14:paraId="017B1A0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28</w:t>
                  </w:r>
                </w:p>
              </w:tc>
              <w:tc>
                <w:tcPr>
                  <w:tcW w:w="318" w:type="dxa"/>
                  <w:vAlign w:val="center"/>
                </w:tcPr>
                <w:p w14:paraId="6AA2AF5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29</w:t>
                  </w:r>
                </w:p>
              </w:tc>
            </w:tr>
            <w:tr w:rsidR="00634B43" w14:paraId="064B922B" w14:textId="77777777" w:rsidTr="00837A8F">
              <w:tc>
                <w:tcPr>
                  <w:tcW w:w="318" w:type="dxa"/>
                  <w:vAlign w:val="center"/>
                </w:tcPr>
                <w:p w14:paraId="63009257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30</w:t>
                  </w:r>
                </w:p>
              </w:tc>
              <w:tc>
                <w:tcPr>
                  <w:tcW w:w="322" w:type="dxa"/>
                  <w:vAlign w:val="center"/>
                </w:tcPr>
                <w:p w14:paraId="27FB0D37" w14:textId="77777777" w:rsidR="00634B43" w:rsidRPr="00675DE9" w:rsidRDefault="00634B43" w:rsidP="00634B43">
                  <w:pPr>
                    <w:pStyle w:val="Dates"/>
                    <w:rPr>
                      <w:b/>
                      <w:bCs/>
                    </w:rPr>
                  </w:pPr>
                  <w:r w:rsidRPr="00675DE9">
                    <w:rPr>
                      <w:rFonts w:cstheme="minorHAnsi"/>
                      <w:b/>
                      <w:bCs/>
                      <w:szCs w:val="16"/>
                    </w:rPr>
                    <w:t>31</w:t>
                  </w:r>
                </w:p>
              </w:tc>
              <w:tc>
                <w:tcPr>
                  <w:tcW w:w="322" w:type="dxa"/>
                  <w:vAlign w:val="center"/>
                </w:tcPr>
                <w:p w14:paraId="6536C940" w14:textId="77777777" w:rsidR="00634B43" w:rsidRPr="00675DE9" w:rsidRDefault="00634B43" w:rsidP="00634B43">
                  <w:pPr>
                    <w:pStyle w:val="Dates"/>
                    <w:rPr>
                      <w:b/>
                      <w:bCs/>
                    </w:rPr>
                  </w:pPr>
                </w:p>
              </w:tc>
              <w:tc>
                <w:tcPr>
                  <w:tcW w:w="322" w:type="dxa"/>
                  <w:vAlign w:val="center"/>
                </w:tcPr>
                <w:p w14:paraId="01D38707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2AEFC4CD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4B5DBB39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65E466E0" w14:textId="77777777" w:rsidR="00634B43" w:rsidRDefault="00634B43" w:rsidP="00634B43">
                  <w:pPr>
                    <w:pStyle w:val="Dates"/>
                  </w:pPr>
                </w:p>
              </w:tc>
            </w:tr>
          </w:tbl>
          <w:p w14:paraId="1C333997" w14:textId="77777777" w:rsidR="00AF26B2" w:rsidRDefault="00AF26B2"/>
        </w:tc>
        <w:tc>
          <w:tcPr>
            <w:tcW w:w="648" w:type="dxa"/>
          </w:tcPr>
          <w:p w14:paraId="743511A5" w14:textId="77777777" w:rsidR="00AF26B2" w:rsidRDefault="00AF26B2"/>
        </w:tc>
        <w:tc>
          <w:tcPr>
            <w:tcW w:w="72" w:type="dxa"/>
          </w:tcPr>
          <w:p w14:paraId="32F2E532" w14:textId="77777777" w:rsidR="00AF26B2" w:rsidRDefault="00AF26B2"/>
        </w:tc>
        <w:tc>
          <w:tcPr>
            <w:tcW w:w="2246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Description w:val="August"/>
            </w:tblPr>
            <w:tblGrid>
              <w:gridCol w:w="318"/>
              <w:gridCol w:w="322"/>
              <w:gridCol w:w="322"/>
              <w:gridCol w:w="322"/>
              <w:gridCol w:w="322"/>
              <w:gridCol w:w="322"/>
              <w:gridCol w:w="318"/>
            </w:tblGrid>
            <w:tr w:rsidR="00AF26B2" w14:paraId="1AEB5148" w14:textId="77777777">
              <w:tc>
                <w:tcPr>
                  <w:tcW w:w="318" w:type="dxa"/>
                </w:tcPr>
                <w:p w14:paraId="2B4F8B8D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  <w:tc>
                <w:tcPr>
                  <w:tcW w:w="322" w:type="dxa"/>
                </w:tcPr>
                <w:p w14:paraId="25A978A4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m</w:t>
                  </w:r>
                </w:p>
              </w:tc>
              <w:tc>
                <w:tcPr>
                  <w:tcW w:w="322" w:type="dxa"/>
                </w:tcPr>
                <w:p w14:paraId="7185EBF0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39B95784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w</w:t>
                  </w:r>
                </w:p>
              </w:tc>
              <w:tc>
                <w:tcPr>
                  <w:tcW w:w="322" w:type="dxa"/>
                </w:tcPr>
                <w:p w14:paraId="165F2A36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5BE3297D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f</w:t>
                  </w:r>
                </w:p>
              </w:tc>
              <w:tc>
                <w:tcPr>
                  <w:tcW w:w="318" w:type="dxa"/>
                </w:tcPr>
                <w:p w14:paraId="34BB9261" w14:textId="77777777" w:rsidR="00AF26B2" w:rsidRDefault="00520639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</w:tr>
            <w:tr w:rsidR="00634B43" w14:paraId="097BF6C1" w14:textId="77777777" w:rsidTr="00023720">
              <w:tc>
                <w:tcPr>
                  <w:tcW w:w="318" w:type="dxa"/>
                  <w:vAlign w:val="center"/>
                </w:tcPr>
                <w:p w14:paraId="5099F9EB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3E158024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59E1C1C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</w:t>
                  </w:r>
                </w:p>
              </w:tc>
              <w:tc>
                <w:tcPr>
                  <w:tcW w:w="322" w:type="dxa"/>
                  <w:vAlign w:val="center"/>
                </w:tcPr>
                <w:p w14:paraId="44D34A21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</w:t>
                  </w:r>
                </w:p>
              </w:tc>
              <w:tc>
                <w:tcPr>
                  <w:tcW w:w="322" w:type="dxa"/>
                  <w:vAlign w:val="center"/>
                </w:tcPr>
                <w:p w14:paraId="78CFAA3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3</w:t>
                  </w:r>
                </w:p>
              </w:tc>
              <w:tc>
                <w:tcPr>
                  <w:tcW w:w="322" w:type="dxa"/>
                  <w:vAlign w:val="center"/>
                </w:tcPr>
                <w:p w14:paraId="51C275E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4</w:t>
                  </w:r>
                </w:p>
              </w:tc>
              <w:tc>
                <w:tcPr>
                  <w:tcW w:w="318" w:type="dxa"/>
                  <w:vAlign w:val="center"/>
                </w:tcPr>
                <w:p w14:paraId="2C31B1B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5</w:t>
                  </w:r>
                </w:p>
              </w:tc>
            </w:tr>
            <w:tr w:rsidR="00634B43" w14:paraId="1EB5691F" w14:textId="77777777" w:rsidTr="00023720">
              <w:tc>
                <w:tcPr>
                  <w:tcW w:w="318" w:type="dxa"/>
                  <w:vAlign w:val="center"/>
                </w:tcPr>
                <w:p w14:paraId="73B5F6D8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6</w:t>
                  </w:r>
                </w:p>
              </w:tc>
              <w:tc>
                <w:tcPr>
                  <w:tcW w:w="322" w:type="dxa"/>
                  <w:vAlign w:val="center"/>
                </w:tcPr>
                <w:p w14:paraId="26CBA72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7</w:t>
                  </w:r>
                </w:p>
              </w:tc>
              <w:tc>
                <w:tcPr>
                  <w:tcW w:w="322" w:type="dxa"/>
                  <w:vAlign w:val="center"/>
                </w:tcPr>
                <w:p w14:paraId="6DD8E94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8</w:t>
                  </w:r>
                </w:p>
              </w:tc>
              <w:tc>
                <w:tcPr>
                  <w:tcW w:w="322" w:type="dxa"/>
                  <w:vAlign w:val="center"/>
                </w:tcPr>
                <w:p w14:paraId="3579F54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9</w:t>
                  </w:r>
                </w:p>
              </w:tc>
              <w:tc>
                <w:tcPr>
                  <w:tcW w:w="322" w:type="dxa"/>
                  <w:vAlign w:val="center"/>
                </w:tcPr>
                <w:p w14:paraId="22C460E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10</w:t>
                  </w:r>
                </w:p>
              </w:tc>
              <w:tc>
                <w:tcPr>
                  <w:tcW w:w="322" w:type="dxa"/>
                  <w:vAlign w:val="center"/>
                </w:tcPr>
                <w:p w14:paraId="62C6D7F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11</w:t>
                  </w:r>
                </w:p>
              </w:tc>
              <w:tc>
                <w:tcPr>
                  <w:tcW w:w="318" w:type="dxa"/>
                  <w:vAlign w:val="center"/>
                </w:tcPr>
                <w:p w14:paraId="0157C1E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12</w:t>
                  </w:r>
                </w:p>
              </w:tc>
            </w:tr>
            <w:tr w:rsidR="00634B43" w14:paraId="3EEBF462" w14:textId="77777777" w:rsidTr="00023720">
              <w:tc>
                <w:tcPr>
                  <w:tcW w:w="318" w:type="dxa"/>
                  <w:vAlign w:val="center"/>
                </w:tcPr>
                <w:p w14:paraId="308E8D53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13</w:t>
                  </w:r>
                </w:p>
              </w:tc>
              <w:tc>
                <w:tcPr>
                  <w:tcW w:w="322" w:type="dxa"/>
                  <w:vAlign w:val="center"/>
                </w:tcPr>
                <w:p w14:paraId="67D07DE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14</w:t>
                  </w:r>
                </w:p>
              </w:tc>
              <w:tc>
                <w:tcPr>
                  <w:tcW w:w="322" w:type="dxa"/>
                  <w:vAlign w:val="center"/>
                </w:tcPr>
                <w:p w14:paraId="447C14A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15</w:t>
                  </w:r>
                </w:p>
              </w:tc>
              <w:tc>
                <w:tcPr>
                  <w:tcW w:w="322" w:type="dxa"/>
                  <w:vAlign w:val="center"/>
                </w:tcPr>
                <w:p w14:paraId="673200B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16</w:t>
                  </w:r>
                </w:p>
              </w:tc>
              <w:tc>
                <w:tcPr>
                  <w:tcW w:w="322" w:type="dxa"/>
                  <w:vAlign w:val="center"/>
                </w:tcPr>
                <w:p w14:paraId="045284D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17</w:t>
                  </w:r>
                </w:p>
              </w:tc>
              <w:tc>
                <w:tcPr>
                  <w:tcW w:w="322" w:type="dxa"/>
                  <w:vAlign w:val="center"/>
                </w:tcPr>
                <w:p w14:paraId="6CBDDD9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18</w:t>
                  </w:r>
                </w:p>
              </w:tc>
              <w:tc>
                <w:tcPr>
                  <w:tcW w:w="318" w:type="dxa"/>
                  <w:vAlign w:val="center"/>
                </w:tcPr>
                <w:p w14:paraId="4AEB461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19</w:t>
                  </w:r>
                </w:p>
              </w:tc>
            </w:tr>
            <w:tr w:rsidR="00634B43" w14:paraId="0012F08E" w14:textId="77777777" w:rsidTr="00023720">
              <w:tc>
                <w:tcPr>
                  <w:tcW w:w="318" w:type="dxa"/>
                  <w:vAlign w:val="center"/>
                </w:tcPr>
                <w:p w14:paraId="7D0B3741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20</w:t>
                  </w:r>
                </w:p>
              </w:tc>
              <w:tc>
                <w:tcPr>
                  <w:tcW w:w="322" w:type="dxa"/>
                  <w:vAlign w:val="center"/>
                </w:tcPr>
                <w:p w14:paraId="3253A8C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21</w:t>
                  </w:r>
                </w:p>
              </w:tc>
              <w:tc>
                <w:tcPr>
                  <w:tcW w:w="322" w:type="dxa"/>
                  <w:vAlign w:val="center"/>
                </w:tcPr>
                <w:p w14:paraId="4E7ED75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22</w:t>
                  </w:r>
                </w:p>
              </w:tc>
              <w:tc>
                <w:tcPr>
                  <w:tcW w:w="322" w:type="dxa"/>
                  <w:vAlign w:val="center"/>
                </w:tcPr>
                <w:p w14:paraId="7318513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23</w:t>
                  </w:r>
                </w:p>
              </w:tc>
              <w:tc>
                <w:tcPr>
                  <w:tcW w:w="322" w:type="dxa"/>
                  <w:vAlign w:val="center"/>
                </w:tcPr>
                <w:p w14:paraId="06F17E2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24</w:t>
                  </w:r>
                </w:p>
              </w:tc>
              <w:tc>
                <w:tcPr>
                  <w:tcW w:w="322" w:type="dxa"/>
                  <w:vAlign w:val="center"/>
                </w:tcPr>
                <w:p w14:paraId="79828FA3" w14:textId="77777777" w:rsidR="00634B43" w:rsidRPr="00675DE9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675DE9">
                    <w:rPr>
                      <w:rFonts w:cstheme="minorHAnsi"/>
                      <w:color w:val="BFBFBF" w:themeColor="background1" w:themeShade="BF"/>
                      <w:szCs w:val="16"/>
                    </w:rPr>
                    <w:t>25</w:t>
                  </w:r>
                </w:p>
              </w:tc>
              <w:tc>
                <w:tcPr>
                  <w:tcW w:w="318" w:type="dxa"/>
                  <w:vAlign w:val="center"/>
                </w:tcPr>
                <w:p w14:paraId="20CD53C2" w14:textId="77777777" w:rsidR="00634B43" w:rsidRPr="00675DE9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675DE9">
                    <w:rPr>
                      <w:rFonts w:cstheme="minorHAnsi"/>
                      <w:color w:val="BFBFBF" w:themeColor="background1" w:themeShade="BF"/>
                      <w:szCs w:val="16"/>
                    </w:rPr>
                    <w:t>26</w:t>
                  </w:r>
                </w:p>
              </w:tc>
            </w:tr>
            <w:tr w:rsidR="00634B43" w14:paraId="37D13475" w14:textId="77777777" w:rsidTr="00023720">
              <w:tc>
                <w:tcPr>
                  <w:tcW w:w="318" w:type="dxa"/>
                  <w:vAlign w:val="center"/>
                </w:tcPr>
                <w:p w14:paraId="71A3181A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27</w:t>
                  </w:r>
                </w:p>
              </w:tc>
              <w:tc>
                <w:tcPr>
                  <w:tcW w:w="322" w:type="dxa"/>
                  <w:vAlign w:val="center"/>
                </w:tcPr>
                <w:p w14:paraId="18E09735" w14:textId="77777777" w:rsidR="00634B43" w:rsidRDefault="00634B43" w:rsidP="00634B43">
                  <w:pPr>
                    <w:pStyle w:val="Dates"/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28</w:t>
                  </w:r>
                </w:p>
              </w:tc>
              <w:tc>
                <w:tcPr>
                  <w:tcW w:w="322" w:type="dxa"/>
                  <w:vAlign w:val="center"/>
                </w:tcPr>
                <w:p w14:paraId="7B1593CF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29</w:t>
                  </w:r>
                </w:p>
              </w:tc>
              <w:tc>
                <w:tcPr>
                  <w:tcW w:w="322" w:type="dxa"/>
                  <w:vAlign w:val="center"/>
                </w:tcPr>
                <w:p w14:paraId="05D457F3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30</w:t>
                  </w:r>
                </w:p>
              </w:tc>
              <w:tc>
                <w:tcPr>
                  <w:tcW w:w="322" w:type="dxa"/>
                  <w:vAlign w:val="center"/>
                </w:tcPr>
                <w:p w14:paraId="3E3EC08C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31</w:t>
                  </w:r>
                </w:p>
              </w:tc>
              <w:tc>
                <w:tcPr>
                  <w:tcW w:w="322" w:type="dxa"/>
                  <w:vAlign w:val="center"/>
                </w:tcPr>
                <w:p w14:paraId="086D8857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6D141E09" w14:textId="77777777" w:rsidR="00634B43" w:rsidRDefault="00634B43" w:rsidP="00634B43">
                  <w:pPr>
                    <w:pStyle w:val="Dates"/>
                  </w:pPr>
                </w:p>
              </w:tc>
            </w:tr>
            <w:tr w:rsidR="00CE663C" w14:paraId="684FF975" w14:textId="77777777" w:rsidTr="00023720">
              <w:tc>
                <w:tcPr>
                  <w:tcW w:w="318" w:type="dxa"/>
                  <w:vAlign w:val="center"/>
                </w:tcPr>
                <w:p w14:paraId="6FD649A3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0AD3E9F4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7EC2F34E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17FCE3FC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5BC2FCB5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62659480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6DFEF027" w14:textId="77777777" w:rsidR="00CE663C" w:rsidRDefault="00CE663C" w:rsidP="00CE663C">
                  <w:pPr>
                    <w:pStyle w:val="Dates"/>
                  </w:pPr>
                </w:p>
              </w:tc>
            </w:tr>
          </w:tbl>
          <w:p w14:paraId="5F21EFEB" w14:textId="77777777" w:rsidR="00AF26B2" w:rsidRDefault="00AF26B2"/>
        </w:tc>
      </w:tr>
      <w:tr w:rsidR="00AF26B2" w14:paraId="08A33169" w14:textId="77777777">
        <w:trPr>
          <w:trHeight w:hRule="exact" w:val="346"/>
        </w:trPr>
        <w:tc>
          <w:tcPr>
            <w:tcW w:w="72" w:type="dxa"/>
          </w:tcPr>
          <w:p w14:paraId="3042451B" w14:textId="77777777" w:rsidR="00AF26B2" w:rsidRDefault="00AF26B2"/>
        </w:tc>
        <w:tc>
          <w:tcPr>
            <w:tcW w:w="2246" w:type="dxa"/>
          </w:tcPr>
          <w:p w14:paraId="7961F2D3" w14:textId="77777777" w:rsidR="00AF26B2" w:rsidRDefault="00AF26B2"/>
        </w:tc>
        <w:tc>
          <w:tcPr>
            <w:tcW w:w="648" w:type="dxa"/>
          </w:tcPr>
          <w:p w14:paraId="3DAD7693" w14:textId="77777777" w:rsidR="00AF26B2" w:rsidRDefault="00AF26B2"/>
        </w:tc>
        <w:tc>
          <w:tcPr>
            <w:tcW w:w="72" w:type="dxa"/>
          </w:tcPr>
          <w:p w14:paraId="42AAAADC" w14:textId="77777777" w:rsidR="00AF26B2" w:rsidRDefault="00AF26B2"/>
        </w:tc>
        <w:tc>
          <w:tcPr>
            <w:tcW w:w="2246" w:type="dxa"/>
          </w:tcPr>
          <w:p w14:paraId="2869A260" w14:textId="77777777" w:rsidR="00AF26B2" w:rsidRDefault="00AF26B2"/>
        </w:tc>
        <w:tc>
          <w:tcPr>
            <w:tcW w:w="648" w:type="dxa"/>
          </w:tcPr>
          <w:p w14:paraId="7786F84A" w14:textId="77777777" w:rsidR="00AF26B2" w:rsidRDefault="00AF26B2"/>
        </w:tc>
        <w:tc>
          <w:tcPr>
            <w:tcW w:w="72" w:type="dxa"/>
          </w:tcPr>
          <w:p w14:paraId="0FF030A9" w14:textId="77777777" w:rsidR="00AF26B2" w:rsidRDefault="00AF26B2"/>
        </w:tc>
        <w:tc>
          <w:tcPr>
            <w:tcW w:w="2246" w:type="dxa"/>
          </w:tcPr>
          <w:p w14:paraId="0C878DF4" w14:textId="77777777" w:rsidR="00AF26B2" w:rsidRDefault="00AF26B2"/>
        </w:tc>
        <w:tc>
          <w:tcPr>
            <w:tcW w:w="648" w:type="dxa"/>
          </w:tcPr>
          <w:p w14:paraId="475D72DA" w14:textId="77777777" w:rsidR="00AF26B2" w:rsidRDefault="00AF26B2"/>
        </w:tc>
        <w:tc>
          <w:tcPr>
            <w:tcW w:w="72" w:type="dxa"/>
          </w:tcPr>
          <w:p w14:paraId="670BEB49" w14:textId="77777777" w:rsidR="00AF26B2" w:rsidRDefault="00AF26B2"/>
        </w:tc>
        <w:tc>
          <w:tcPr>
            <w:tcW w:w="2246" w:type="dxa"/>
          </w:tcPr>
          <w:p w14:paraId="4F4E4468" w14:textId="77777777" w:rsidR="00AF26B2" w:rsidRDefault="00AF26B2"/>
        </w:tc>
      </w:tr>
      <w:tr w:rsidR="00AF26B2" w14:paraId="41668C9A" w14:textId="77777777">
        <w:trPr>
          <w:trHeight w:hRule="exact" w:val="202"/>
        </w:trPr>
        <w:tc>
          <w:tcPr>
            <w:tcW w:w="72" w:type="dxa"/>
            <w:shd w:val="clear" w:color="auto" w:fill="603B17" w:themeFill="text2"/>
          </w:tcPr>
          <w:p w14:paraId="77AB44A2" w14:textId="77777777" w:rsidR="00AF26B2" w:rsidRDefault="00AF26B2"/>
        </w:tc>
        <w:tc>
          <w:tcPr>
            <w:tcW w:w="2246" w:type="dxa"/>
          </w:tcPr>
          <w:p w14:paraId="0075039A" w14:textId="77777777" w:rsidR="00AF26B2" w:rsidRDefault="00520639">
            <w:pPr>
              <w:pStyle w:val="Months"/>
            </w:pPr>
            <w:r>
              <w:t>SEPTEMBER</w:t>
            </w:r>
          </w:p>
        </w:tc>
        <w:tc>
          <w:tcPr>
            <w:tcW w:w="648" w:type="dxa"/>
          </w:tcPr>
          <w:p w14:paraId="2417CB17" w14:textId="77777777" w:rsidR="00AF26B2" w:rsidRDefault="00AF26B2"/>
        </w:tc>
        <w:tc>
          <w:tcPr>
            <w:tcW w:w="72" w:type="dxa"/>
            <w:shd w:val="clear" w:color="auto" w:fill="603B17" w:themeFill="text2"/>
          </w:tcPr>
          <w:p w14:paraId="3FD70846" w14:textId="77777777" w:rsidR="00AF26B2" w:rsidRDefault="00AF26B2"/>
        </w:tc>
        <w:tc>
          <w:tcPr>
            <w:tcW w:w="2246" w:type="dxa"/>
          </w:tcPr>
          <w:p w14:paraId="37653F62" w14:textId="77777777" w:rsidR="00AF26B2" w:rsidRDefault="00520639">
            <w:pPr>
              <w:pStyle w:val="Months"/>
            </w:pPr>
            <w:r>
              <w:t>OCTOBER</w:t>
            </w:r>
          </w:p>
        </w:tc>
        <w:tc>
          <w:tcPr>
            <w:tcW w:w="648" w:type="dxa"/>
          </w:tcPr>
          <w:p w14:paraId="423D5B95" w14:textId="77777777" w:rsidR="00AF26B2" w:rsidRDefault="00AF26B2"/>
        </w:tc>
        <w:tc>
          <w:tcPr>
            <w:tcW w:w="72" w:type="dxa"/>
            <w:shd w:val="clear" w:color="auto" w:fill="603B17" w:themeFill="text2"/>
          </w:tcPr>
          <w:p w14:paraId="46EF39D2" w14:textId="77777777" w:rsidR="00AF26B2" w:rsidRDefault="00AF26B2"/>
        </w:tc>
        <w:tc>
          <w:tcPr>
            <w:tcW w:w="2246" w:type="dxa"/>
          </w:tcPr>
          <w:p w14:paraId="628A0D32" w14:textId="77777777" w:rsidR="00AF26B2" w:rsidRDefault="00520639">
            <w:pPr>
              <w:pStyle w:val="Months"/>
            </w:pPr>
            <w:r>
              <w:t>NOVEMBER</w:t>
            </w:r>
          </w:p>
        </w:tc>
        <w:tc>
          <w:tcPr>
            <w:tcW w:w="648" w:type="dxa"/>
          </w:tcPr>
          <w:p w14:paraId="6529242F" w14:textId="77777777" w:rsidR="00AF26B2" w:rsidRDefault="00AF26B2"/>
        </w:tc>
        <w:tc>
          <w:tcPr>
            <w:tcW w:w="72" w:type="dxa"/>
            <w:shd w:val="clear" w:color="auto" w:fill="603B17" w:themeFill="text2"/>
          </w:tcPr>
          <w:p w14:paraId="765E03ED" w14:textId="77777777" w:rsidR="00AF26B2" w:rsidRDefault="00AF26B2"/>
        </w:tc>
        <w:tc>
          <w:tcPr>
            <w:tcW w:w="2246" w:type="dxa"/>
          </w:tcPr>
          <w:p w14:paraId="0FC987AC" w14:textId="77777777" w:rsidR="00AF26B2" w:rsidRDefault="00520639">
            <w:pPr>
              <w:pStyle w:val="Months"/>
            </w:pPr>
            <w:r>
              <w:t>DECEMBER</w:t>
            </w:r>
          </w:p>
        </w:tc>
      </w:tr>
      <w:tr w:rsidR="00AF26B2" w14:paraId="286CAC87" w14:textId="77777777">
        <w:tc>
          <w:tcPr>
            <w:tcW w:w="72" w:type="dxa"/>
          </w:tcPr>
          <w:p w14:paraId="162CD5DA" w14:textId="77777777" w:rsidR="00AF26B2" w:rsidRDefault="00AF26B2" w:rsidP="00792F95">
            <w:pPr>
              <w:jc w:val="center"/>
            </w:pPr>
          </w:p>
        </w:tc>
        <w:tc>
          <w:tcPr>
            <w:tcW w:w="2246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Description w:val="September"/>
            </w:tblPr>
            <w:tblGrid>
              <w:gridCol w:w="318"/>
              <w:gridCol w:w="322"/>
              <w:gridCol w:w="322"/>
              <w:gridCol w:w="322"/>
              <w:gridCol w:w="322"/>
              <w:gridCol w:w="322"/>
              <w:gridCol w:w="318"/>
            </w:tblGrid>
            <w:tr w:rsidR="00AF26B2" w14:paraId="7AC4D4C8" w14:textId="77777777">
              <w:tc>
                <w:tcPr>
                  <w:tcW w:w="318" w:type="dxa"/>
                </w:tcPr>
                <w:p w14:paraId="5114C0DF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  <w:tc>
                <w:tcPr>
                  <w:tcW w:w="322" w:type="dxa"/>
                </w:tcPr>
                <w:p w14:paraId="2437F917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m</w:t>
                  </w:r>
                </w:p>
              </w:tc>
              <w:tc>
                <w:tcPr>
                  <w:tcW w:w="322" w:type="dxa"/>
                </w:tcPr>
                <w:p w14:paraId="125BA52D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60DC5D34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w</w:t>
                  </w:r>
                </w:p>
              </w:tc>
              <w:tc>
                <w:tcPr>
                  <w:tcW w:w="322" w:type="dxa"/>
                </w:tcPr>
                <w:p w14:paraId="00F07407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239FE5BE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f</w:t>
                  </w:r>
                </w:p>
              </w:tc>
              <w:tc>
                <w:tcPr>
                  <w:tcW w:w="318" w:type="dxa"/>
                </w:tcPr>
                <w:p w14:paraId="483D8284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</w:tr>
            <w:tr w:rsidR="00634B43" w14:paraId="2EF945C0" w14:textId="77777777" w:rsidTr="000043AF">
              <w:tc>
                <w:tcPr>
                  <w:tcW w:w="318" w:type="dxa"/>
                  <w:vAlign w:val="center"/>
                </w:tcPr>
                <w:p w14:paraId="6C240878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3D65E1B3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08905E7B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25854EFB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0633B2CD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085F1E1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</w:t>
                  </w:r>
                </w:p>
              </w:tc>
              <w:tc>
                <w:tcPr>
                  <w:tcW w:w="318" w:type="dxa"/>
                  <w:vAlign w:val="center"/>
                </w:tcPr>
                <w:p w14:paraId="44132ED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</w:t>
                  </w:r>
                </w:p>
              </w:tc>
            </w:tr>
            <w:tr w:rsidR="00634B43" w14:paraId="7B9DDA2C" w14:textId="77777777" w:rsidTr="000043AF">
              <w:tc>
                <w:tcPr>
                  <w:tcW w:w="318" w:type="dxa"/>
                  <w:vAlign w:val="center"/>
                </w:tcPr>
                <w:p w14:paraId="2BF5A773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3</w:t>
                  </w:r>
                </w:p>
              </w:tc>
              <w:tc>
                <w:tcPr>
                  <w:tcW w:w="322" w:type="dxa"/>
                  <w:vAlign w:val="center"/>
                </w:tcPr>
                <w:p w14:paraId="0A25B24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4</w:t>
                  </w:r>
                </w:p>
              </w:tc>
              <w:tc>
                <w:tcPr>
                  <w:tcW w:w="322" w:type="dxa"/>
                  <w:vAlign w:val="center"/>
                </w:tcPr>
                <w:p w14:paraId="633637C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5</w:t>
                  </w:r>
                </w:p>
              </w:tc>
              <w:tc>
                <w:tcPr>
                  <w:tcW w:w="322" w:type="dxa"/>
                  <w:vAlign w:val="center"/>
                </w:tcPr>
                <w:p w14:paraId="32066DD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6</w:t>
                  </w:r>
                </w:p>
              </w:tc>
              <w:tc>
                <w:tcPr>
                  <w:tcW w:w="322" w:type="dxa"/>
                  <w:vAlign w:val="center"/>
                </w:tcPr>
                <w:p w14:paraId="3BAF97F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7</w:t>
                  </w:r>
                </w:p>
              </w:tc>
              <w:tc>
                <w:tcPr>
                  <w:tcW w:w="322" w:type="dxa"/>
                  <w:vAlign w:val="center"/>
                </w:tcPr>
                <w:p w14:paraId="5A65723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8</w:t>
                  </w:r>
                </w:p>
              </w:tc>
              <w:tc>
                <w:tcPr>
                  <w:tcW w:w="318" w:type="dxa"/>
                  <w:vAlign w:val="center"/>
                </w:tcPr>
                <w:p w14:paraId="00DB6427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9</w:t>
                  </w:r>
                </w:p>
              </w:tc>
            </w:tr>
            <w:tr w:rsidR="00634B43" w14:paraId="77DDB6CC" w14:textId="77777777" w:rsidTr="000043AF">
              <w:tc>
                <w:tcPr>
                  <w:tcW w:w="318" w:type="dxa"/>
                  <w:vAlign w:val="center"/>
                </w:tcPr>
                <w:p w14:paraId="71C7B80D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10</w:t>
                  </w:r>
                </w:p>
              </w:tc>
              <w:tc>
                <w:tcPr>
                  <w:tcW w:w="322" w:type="dxa"/>
                  <w:vAlign w:val="center"/>
                </w:tcPr>
                <w:p w14:paraId="15ECD00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11</w:t>
                  </w:r>
                </w:p>
              </w:tc>
              <w:tc>
                <w:tcPr>
                  <w:tcW w:w="322" w:type="dxa"/>
                  <w:vAlign w:val="center"/>
                </w:tcPr>
                <w:p w14:paraId="38F52F0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12</w:t>
                  </w:r>
                </w:p>
              </w:tc>
              <w:tc>
                <w:tcPr>
                  <w:tcW w:w="322" w:type="dxa"/>
                  <w:vAlign w:val="center"/>
                </w:tcPr>
                <w:p w14:paraId="311ADA6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13</w:t>
                  </w:r>
                </w:p>
              </w:tc>
              <w:tc>
                <w:tcPr>
                  <w:tcW w:w="322" w:type="dxa"/>
                  <w:vAlign w:val="center"/>
                </w:tcPr>
                <w:p w14:paraId="6E3911E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14</w:t>
                  </w:r>
                </w:p>
              </w:tc>
              <w:tc>
                <w:tcPr>
                  <w:tcW w:w="322" w:type="dxa"/>
                  <w:vAlign w:val="center"/>
                </w:tcPr>
                <w:p w14:paraId="1E70DA7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15</w:t>
                  </w:r>
                </w:p>
              </w:tc>
              <w:tc>
                <w:tcPr>
                  <w:tcW w:w="318" w:type="dxa"/>
                  <w:vAlign w:val="center"/>
                </w:tcPr>
                <w:p w14:paraId="6A7A7B6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16</w:t>
                  </w:r>
                </w:p>
              </w:tc>
            </w:tr>
            <w:tr w:rsidR="00634B43" w14:paraId="0FC28644" w14:textId="77777777" w:rsidTr="000043AF">
              <w:tc>
                <w:tcPr>
                  <w:tcW w:w="318" w:type="dxa"/>
                  <w:vAlign w:val="center"/>
                </w:tcPr>
                <w:p w14:paraId="0FBAA4C7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17</w:t>
                  </w:r>
                </w:p>
              </w:tc>
              <w:tc>
                <w:tcPr>
                  <w:tcW w:w="322" w:type="dxa"/>
                  <w:vAlign w:val="center"/>
                </w:tcPr>
                <w:p w14:paraId="065012B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18</w:t>
                  </w:r>
                </w:p>
              </w:tc>
              <w:tc>
                <w:tcPr>
                  <w:tcW w:w="322" w:type="dxa"/>
                  <w:vAlign w:val="center"/>
                </w:tcPr>
                <w:p w14:paraId="48EB386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19</w:t>
                  </w:r>
                </w:p>
              </w:tc>
              <w:tc>
                <w:tcPr>
                  <w:tcW w:w="322" w:type="dxa"/>
                  <w:vAlign w:val="center"/>
                </w:tcPr>
                <w:p w14:paraId="02DF57D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20</w:t>
                  </w:r>
                </w:p>
              </w:tc>
              <w:tc>
                <w:tcPr>
                  <w:tcW w:w="322" w:type="dxa"/>
                  <w:vAlign w:val="center"/>
                </w:tcPr>
                <w:p w14:paraId="4D39316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21</w:t>
                  </w:r>
                </w:p>
              </w:tc>
              <w:tc>
                <w:tcPr>
                  <w:tcW w:w="322" w:type="dxa"/>
                  <w:vAlign w:val="center"/>
                </w:tcPr>
                <w:p w14:paraId="262886D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22</w:t>
                  </w:r>
                </w:p>
              </w:tc>
              <w:tc>
                <w:tcPr>
                  <w:tcW w:w="318" w:type="dxa"/>
                  <w:vAlign w:val="center"/>
                </w:tcPr>
                <w:p w14:paraId="7BCA022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23</w:t>
                  </w:r>
                </w:p>
              </w:tc>
            </w:tr>
            <w:tr w:rsidR="00634B43" w14:paraId="699C2BF2" w14:textId="77777777" w:rsidTr="000043AF">
              <w:tc>
                <w:tcPr>
                  <w:tcW w:w="318" w:type="dxa"/>
                  <w:vAlign w:val="center"/>
                </w:tcPr>
                <w:p w14:paraId="34A59361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24</w:t>
                  </w:r>
                </w:p>
              </w:tc>
              <w:tc>
                <w:tcPr>
                  <w:tcW w:w="322" w:type="dxa"/>
                  <w:vAlign w:val="center"/>
                </w:tcPr>
                <w:p w14:paraId="4F13BE5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25</w:t>
                  </w:r>
                </w:p>
              </w:tc>
              <w:tc>
                <w:tcPr>
                  <w:tcW w:w="322" w:type="dxa"/>
                  <w:vAlign w:val="center"/>
                </w:tcPr>
                <w:p w14:paraId="4378E73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26</w:t>
                  </w:r>
                </w:p>
              </w:tc>
              <w:tc>
                <w:tcPr>
                  <w:tcW w:w="322" w:type="dxa"/>
                  <w:vAlign w:val="center"/>
                </w:tcPr>
                <w:p w14:paraId="104C09B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27</w:t>
                  </w:r>
                </w:p>
              </w:tc>
              <w:tc>
                <w:tcPr>
                  <w:tcW w:w="322" w:type="dxa"/>
                  <w:vAlign w:val="center"/>
                </w:tcPr>
                <w:p w14:paraId="501E9E2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28</w:t>
                  </w:r>
                </w:p>
              </w:tc>
              <w:tc>
                <w:tcPr>
                  <w:tcW w:w="322" w:type="dxa"/>
                  <w:vAlign w:val="center"/>
                </w:tcPr>
                <w:p w14:paraId="41A64018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29</w:t>
                  </w:r>
                </w:p>
              </w:tc>
              <w:tc>
                <w:tcPr>
                  <w:tcW w:w="318" w:type="dxa"/>
                  <w:vAlign w:val="center"/>
                </w:tcPr>
                <w:p w14:paraId="21F5B136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30</w:t>
                  </w:r>
                </w:p>
              </w:tc>
            </w:tr>
            <w:tr w:rsidR="00CE663C" w14:paraId="0E0C0BF2" w14:textId="77777777">
              <w:tc>
                <w:tcPr>
                  <w:tcW w:w="318" w:type="dxa"/>
                </w:tcPr>
                <w:p w14:paraId="274EE01F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17F8CCBF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3ED379CD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51F49313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2EBB256E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</w:tcPr>
                <w:p w14:paraId="5C97CB85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18" w:type="dxa"/>
                </w:tcPr>
                <w:p w14:paraId="46678FFF" w14:textId="77777777" w:rsidR="00CE663C" w:rsidRDefault="00CE663C" w:rsidP="00CE663C">
                  <w:pPr>
                    <w:pStyle w:val="Dates"/>
                  </w:pPr>
                </w:p>
              </w:tc>
            </w:tr>
          </w:tbl>
          <w:p w14:paraId="7F330260" w14:textId="77777777" w:rsidR="00AF26B2" w:rsidRDefault="00AF26B2" w:rsidP="00792F95">
            <w:pPr>
              <w:jc w:val="center"/>
            </w:pPr>
          </w:p>
        </w:tc>
        <w:tc>
          <w:tcPr>
            <w:tcW w:w="648" w:type="dxa"/>
          </w:tcPr>
          <w:p w14:paraId="62EF174E" w14:textId="77777777" w:rsidR="00AF26B2" w:rsidRDefault="00AF26B2" w:rsidP="00792F95">
            <w:pPr>
              <w:jc w:val="center"/>
            </w:pPr>
          </w:p>
        </w:tc>
        <w:tc>
          <w:tcPr>
            <w:tcW w:w="72" w:type="dxa"/>
          </w:tcPr>
          <w:p w14:paraId="095E040D" w14:textId="77777777" w:rsidR="00AF26B2" w:rsidRDefault="00AF26B2" w:rsidP="00792F95">
            <w:pPr>
              <w:jc w:val="center"/>
            </w:pPr>
          </w:p>
        </w:tc>
        <w:tc>
          <w:tcPr>
            <w:tcW w:w="2246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Description w:val="October"/>
            </w:tblPr>
            <w:tblGrid>
              <w:gridCol w:w="318"/>
              <w:gridCol w:w="322"/>
              <w:gridCol w:w="322"/>
              <w:gridCol w:w="322"/>
              <w:gridCol w:w="322"/>
              <w:gridCol w:w="322"/>
              <w:gridCol w:w="318"/>
            </w:tblGrid>
            <w:tr w:rsidR="00AF26B2" w14:paraId="2902F557" w14:textId="77777777">
              <w:tc>
                <w:tcPr>
                  <w:tcW w:w="318" w:type="dxa"/>
                </w:tcPr>
                <w:p w14:paraId="76CE0BBC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  <w:tc>
                <w:tcPr>
                  <w:tcW w:w="322" w:type="dxa"/>
                </w:tcPr>
                <w:p w14:paraId="59A52128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m</w:t>
                  </w:r>
                </w:p>
              </w:tc>
              <w:tc>
                <w:tcPr>
                  <w:tcW w:w="322" w:type="dxa"/>
                </w:tcPr>
                <w:p w14:paraId="2EF5F118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2C2EFF56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w</w:t>
                  </w:r>
                </w:p>
              </w:tc>
              <w:tc>
                <w:tcPr>
                  <w:tcW w:w="322" w:type="dxa"/>
                </w:tcPr>
                <w:p w14:paraId="22064303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6545897A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f</w:t>
                  </w:r>
                </w:p>
              </w:tc>
              <w:tc>
                <w:tcPr>
                  <w:tcW w:w="318" w:type="dxa"/>
                </w:tcPr>
                <w:p w14:paraId="37B800C9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</w:tr>
            <w:tr w:rsidR="00634B43" w14:paraId="01BE1379" w14:textId="77777777" w:rsidTr="006F19F9">
              <w:tc>
                <w:tcPr>
                  <w:tcW w:w="318" w:type="dxa"/>
                  <w:vAlign w:val="center"/>
                </w:tcPr>
                <w:p w14:paraId="718AC7AB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</w:t>
                  </w:r>
                </w:p>
              </w:tc>
              <w:tc>
                <w:tcPr>
                  <w:tcW w:w="322" w:type="dxa"/>
                  <w:vAlign w:val="center"/>
                </w:tcPr>
                <w:p w14:paraId="741AECB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</w:t>
                  </w:r>
                </w:p>
              </w:tc>
              <w:tc>
                <w:tcPr>
                  <w:tcW w:w="322" w:type="dxa"/>
                  <w:vAlign w:val="center"/>
                </w:tcPr>
                <w:p w14:paraId="47F93E8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3</w:t>
                  </w:r>
                </w:p>
              </w:tc>
              <w:tc>
                <w:tcPr>
                  <w:tcW w:w="322" w:type="dxa"/>
                  <w:vAlign w:val="center"/>
                </w:tcPr>
                <w:p w14:paraId="3FE033C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4</w:t>
                  </w:r>
                </w:p>
              </w:tc>
              <w:tc>
                <w:tcPr>
                  <w:tcW w:w="322" w:type="dxa"/>
                  <w:vAlign w:val="center"/>
                </w:tcPr>
                <w:p w14:paraId="172F53B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5</w:t>
                  </w:r>
                </w:p>
              </w:tc>
              <w:tc>
                <w:tcPr>
                  <w:tcW w:w="322" w:type="dxa"/>
                  <w:vAlign w:val="center"/>
                </w:tcPr>
                <w:p w14:paraId="0DABD8C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6</w:t>
                  </w:r>
                </w:p>
              </w:tc>
              <w:tc>
                <w:tcPr>
                  <w:tcW w:w="318" w:type="dxa"/>
                  <w:vAlign w:val="center"/>
                </w:tcPr>
                <w:p w14:paraId="14A7BB0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7</w:t>
                  </w:r>
                </w:p>
              </w:tc>
            </w:tr>
            <w:tr w:rsidR="00634B43" w14:paraId="1FAAC68E" w14:textId="77777777" w:rsidTr="006F19F9">
              <w:tc>
                <w:tcPr>
                  <w:tcW w:w="318" w:type="dxa"/>
                  <w:vAlign w:val="center"/>
                </w:tcPr>
                <w:p w14:paraId="73FDB0F7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8</w:t>
                  </w:r>
                </w:p>
              </w:tc>
              <w:tc>
                <w:tcPr>
                  <w:tcW w:w="322" w:type="dxa"/>
                  <w:vAlign w:val="center"/>
                </w:tcPr>
                <w:p w14:paraId="667AF3C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9</w:t>
                  </w:r>
                </w:p>
              </w:tc>
              <w:tc>
                <w:tcPr>
                  <w:tcW w:w="322" w:type="dxa"/>
                  <w:vAlign w:val="center"/>
                </w:tcPr>
                <w:p w14:paraId="15E740C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10</w:t>
                  </w:r>
                </w:p>
              </w:tc>
              <w:tc>
                <w:tcPr>
                  <w:tcW w:w="322" w:type="dxa"/>
                  <w:vAlign w:val="center"/>
                </w:tcPr>
                <w:p w14:paraId="63AC2B0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11</w:t>
                  </w:r>
                </w:p>
              </w:tc>
              <w:tc>
                <w:tcPr>
                  <w:tcW w:w="322" w:type="dxa"/>
                  <w:vAlign w:val="center"/>
                </w:tcPr>
                <w:p w14:paraId="5EFC134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12</w:t>
                  </w:r>
                </w:p>
              </w:tc>
              <w:tc>
                <w:tcPr>
                  <w:tcW w:w="322" w:type="dxa"/>
                  <w:vAlign w:val="center"/>
                </w:tcPr>
                <w:p w14:paraId="077D1D5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13</w:t>
                  </w:r>
                </w:p>
              </w:tc>
              <w:tc>
                <w:tcPr>
                  <w:tcW w:w="318" w:type="dxa"/>
                  <w:vAlign w:val="center"/>
                </w:tcPr>
                <w:p w14:paraId="65DB0DB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14</w:t>
                  </w:r>
                </w:p>
              </w:tc>
            </w:tr>
            <w:tr w:rsidR="00634B43" w14:paraId="7410C94F" w14:textId="77777777" w:rsidTr="006F19F9">
              <w:tc>
                <w:tcPr>
                  <w:tcW w:w="318" w:type="dxa"/>
                  <w:vAlign w:val="center"/>
                </w:tcPr>
                <w:p w14:paraId="75900695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15</w:t>
                  </w:r>
                </w:p>
              </w:tc>
              <w:tc>
                <w:tcPr>
                  <w:tcW w:w="322" w:type="dxa"/>
                  <w:vAlign w:val="center"/>
                </w:tcPr>
                <w:p w14:paraId="3159698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16</w:t>
                  </w:r>
                </w:p>
              </w:tc>
              <w:tc>
                <w:tcPr>
                  <w:tcW w:w="322" w:type="dxa"/>
                  <w:vAlign w:val="center"/>
                </w:tcPr>
                <w:p w14:paraId="4E32535B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17</w:t>
                  </w:r>
                </w:p>
              </w:tc>
              <w:tc>
                <w:tcPr>
                  <w:tcW w:w="322" w:type="dxa"/>
                  <w:vAlign w:val="center"/>
                </w:tcPr>
                <w:p w14:paraId="7BB4B8C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18</w:t>
                  </w:r>
                </w:p>
              </w:tc>
              <w:tc>
                <w:tcPr>
                  <w:tcW w:w="322" w:type="dxa"/>
                  <w:vAlign w:val="center"/>
                </w:tcPr>
                <w:p w14:paraId="5F227C2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19</w:t>
                  </w:r>
                </w:p>
              </w:tc>
              <w:tc>
                <w:tcPr>
                  <w:tcW w:w="322" w:type="dxa"/>
                  <w:vAlign w:val="center"/>
                </w:tcPr>
                <w:p w14:paraId="4901720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20</w:t>
                  </w:r>
                </w:p>
              </w:tc>
              <w:tc>
                <w:tcPr>
                  <w:tcW w:w="318" w:type="dxa"/>
                  <w:vAlign w:val="center"/>
                </w:tcPr>
                <w:p w14:paraId="5780678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21</w:t>
                  </w:r>
                </w:p>
              </w:tc>
            </w:tr>
            <w:tr w:rsidR="00634B43" w14:paraId="65AD13BC" w14:textId="77777777" w:rsidTr="006F19F9">
              <w:tc>
                <w:tcPr>
                  <w:tcW w:w="318" w:type="dxa"/>
                  <w:vAlign w:val="center"/>
                </w:tcPr>
                <w:p w14:paraId="4307D409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22</w:t>
                  </w:r>
                </w:p>
              </w:tc>
              <w:tc>
                <w:tcPr>
                  <w:tcW w:w="322" w:type="dxa"/>
                  <w:vAlign w:val="center"/>
                </w:tcPr>
                <w:p w14:paraId="1E5E2C5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23</w:t>
                  </w:r>
                </w:p>
              </w:tc>
              <w:tc>
                <w:tcPr>
                  <w:tcW w:w="322" w:type="dxa"/>
                  <w:vAlign w:val="center"/>
                </w:tcPr>
                <w:p w14:paraId="1DD7117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24</w:t>
                  </w:r>
                </w:p>
              </w:tc>
              <w:tc>
                <w:tcPr>
                  <w:tcW w:w="322" w:type="dxa"/>
                  <w:vAlign w:val="center"/>
                </w:tcPr>
                <w:p w14:paraId="5EC5ED9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25</w:t>
                  </w:r>
                </w:p>
              </w:tc>
              <w:tc>
                <w:tcPr>
                  <w:tcW w:w="322" w:type="dxa"/>
                  <w:vAlign w:val="center"/>
                </w:tcPr>
                <w:p w14:paraId="6A3911F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26</w:t>
                  </w:r>
                </w:p>
              </w:tc>
              <w:tc>
                <w:tcPr>
                  <w:tcW w:w="322" w:type="dxa"/>
                  <w:vAlign w:val="center"/>
                </w:tcPr>
                <w:p w14:paraId="2A726B6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27</w:t>
                  </w:r>
                </w:p>
              </w:tc>
              <w:tc>
                <w:tcPr>
                  <w:tcW w:w="318" w:type="dxa"/>
                  <w:vAlign w:val="center"/>
                </w:tcPr>
                <w:p w14:paraId="028FE767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28</w:t>
                  </w:r>
                </w:p>
              </w:tc>
            </w:tr>
            <w:tr w:rsidR="00634B43" w14:paraId="79672D17" w14:textId="77777777" w:rsidTr="006F19F9">
              <w:tc>
                <w:tcPr>
                  <w:tcW w:w="318" w:type="dxa"/>
                  <w:vAlign w:val="center"/>
                </w:tcPr>
                <w:p w14:paraId="3BDB11C7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29</w:t>
                  </w:r>
                </w:p>
              </w:tc>
              <w:tc>
                <w:tcPr>
                  <w:tcW w:w="322" w:type="dxa"/>
                  <w:vAlign w:val="center"/>
                </w:tcPr>
                <w:p w14:paraId="5E45E126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30</w:t>
                  </w:r>
                </w:p>
              </w:tc>
              <w:tc>
                <w:tcPr>
                  <w:tcW w:w="322" w:type="dxa"/>
                  <w:vAlign w:val="center"/>
                </w:tcPr>
                <w:p w14:paraId="39DB5130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31</w:t>
                  </w:r>
                </w:p>
              </w:tc>
              <w:tc>
                <w:tcPr>
                  <w:tcW w:w="322" w:type="dxa"/>
                  <w:vAlign w:val="center"/>
                </w:tcPr>
                <w:p w14:paraId="2DC664DF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2F188EF6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5C3145F0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6954E878" w14:textId="77777777" w:rsidR="00634B43" w:rsidRDefault="00634B43" w:rsidP="00634B43">
                  <w:pPr>
                    <w:pStyle w:val="Dates"/>
                  </w:pPr>
                </w:p>
              </w:tc>
            </w:tr>
            <w:tr w:rsidR="00CE663C" w14:paraId="64CB4A26" w14:textId="77777777" w:rsidTr="006F19F9">
              <w:tc>
                <w:tcPr>
                  <w:tcW w:w="318" w:type="dxa"/>
                  <w:vAlign w:val="center"/>
                </w:tcPr>
                <w:p w14:paraId="0639C1F9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70D30F3F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6BFCE104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5F513D7A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4AB0683B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6C9B8363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250C52A5" w14:textId="77777777" w:rsidR="00CE663C" w:rsidRDefault="00CE663C" w:rsidP="00CE663C">
                  <w:pPr>
                    <w:pStyle w:val="Dates"/>
                  </w:pPr>
                </w:p>
              </w:tc>
            </w:tr>
          </w:tbl>
          <w:p w14:paraId="65E87536" w14:textId="77777777" w:rsidR="00AF26B2" w:rsidRDefault="00AF26B2" w:rsidP="00792F95">
            <w:pPr>
              <w:jc w:val="center"/>
            </w:pPr>
          </w:p>
        </w:tc>
        <w:tc>
          <w:tcPr>
            <w:tcW w:w="648" w:type="dxa"/>
          </w:tcPr>
          <w:p w14:paraId="21E5778E" w14:textId="77777777" w:rsidR="00AF26B2" w:rsidRDefault="00AF26B2" w:rsidP="00792F95">
            <w:pPr>
              <w:jc w:val="center"/>
            </w:pPr>
          </w:p>
        </w:tc>
        <w:tc>
          <w:tcPr>
            <w:tcW w:w="72" w:type="dxa"/>
          </w:tcPr>
          <w:p w14:paraId="7B283B61" w14:textId="77777777" w:rsidR="00AF26B2" w:rsidRDefault="00AF26B2" w:rsidP="00792F95">
            <w:pPr>
              <w:jc w:val="center"/>
            </w:pPr>
          </w:p>
        </w:tc>
        <w:tc>
          <w:tcPr>
            <w:tcW w:w="2246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Description w:val="November"/>
            </w:tblPr>
            <w:tblGrid>
              <w:gridCol w:w="318"/>
              <w:gridCol w:w="322"/>
              <w:gridCol w:w="288"/>
              <w:gridCol w:w="356"/>
              <w:gridCol w:w="322"/>
              <w:gridCol w:w="322"/>
              <w:gridCol w:w="318"/>
            </w:tblGrid>
            <w:tr w:rsidR="00AF26B2" w14:paraId="485AC049" w14:textId="77777777" w:rsidTr="00675DE9">
              <w:tc>
                <w:tcPr>
                  <w:tcW w:w="318" w:type="dxa"/>
                </w:tcPr>
                <w:p w14:paraId="517AEC4D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  <w:tc>
                <w:tcPr>
                  <w:tcW w:w="322" w:type="dxa"/>
                </w:tcPr>
                <w:p w14:paraId="73C82DBF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m</w:t>
                  </w:r>
                </w:p>
              </w:tc>
              <w:tc>
                <w:tcPr>
                  <w:tcW w:w="288" w:type="dxa"/>
                </w:tcPr>
                <w:p w14:paraId="618FE82E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56" w:type="dxa"/>
                </w:tcPr>
                <w:p w14:paraId="68CB06D9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w</w:t>
                  </w:r>
                </w:p>
              </w:tc>
              <w:tc>
                <w:tcPr>
                  <w:tcW w:w="322" w:type="dxa"/>
                </w:tcPr>
                <w:p w14:paraId="4FD2A060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5E5F7224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f</w:t>
                  </w:r>
                </w:p>
              </w:tc>
              <w:tc>
                <w:tcPr>
                  <w:tcW w:w="318" w:type="dxa"/>
                </w:tcPr>
                <w:p w14:paraId="0EAAC52B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</w:tr>
            <w:tr w:rsidR="00634B43" w14:paraId="3FC776A7" w14:textId="77777777" w:rsidTr="00675DE9">
              <w:tc>
                <w:tcPr>
                  <w:tcW w:w="318" w:type="dxa"/>
                  <w:vAlign w:val="center"/>
                </w:tcPr>
                <w:p w14:paraId="5C8F9D2A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0C8D3CA3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288" w:type="dxa"/>
                  <w:vAlign w:val="center"/>
                </w:tcPr>
                <w:p w14:paraId="215BEDAB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56" w:type="dxa"/>
                  <w:vAlign w:val="center"/>
                </w:tcPr>
                <w:p w14:paraId="5EB9724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</w:t>
                  </w:r>
                </w:p>
              </w:tc>
              <w:tc>
                <w:tcPr>
                  <w:tcW w:w="322" w:type="dxa"/>
                  <w:vAlign w:val="center"/>
                </w:tcPr>
                <w:p w14:paraId="0B62716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</w:t>
                  </w:r>
                </w:p>
              </w:tc>
              <w:tc>
                <w:tcPr>
                  <w:tcW w:w="322" w:type="dxa"/>
                  <w:vAlign w:val="center"/>
                </w:tcPr>
                <w:p w14:paraId="5AA635B1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3</w:t>
                  </w:r>
                </w:p>
              </w:tc>
              <w:tc>
                <w:tcPr>
                  <w:tcW w:w="318" w:type="dxa"/>
                  <w:vAlign w:val="center"/>
                </w:tcPr>
                <w:p w14:paraId="3566B20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4</w:t>
                  </w:r>
                </w:p>
              </w:tc>
            </w:tr>
            <w:tr w:rsidR="00634B43" w14:paraId="7235D450" w14:textId="77777777" w:rsidTr="00675DE9">
              <w:tc>
                <w:tcPr>
                  <w:tcW w:w="318" w:type="dxa"/>
                  <w:vAlign w:val="center"/>
                </w:tcPr>
                <w:p w14:paraId="621FB789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5</w:t>
                  </w:r>
                </w:p>
              </w:tc>
              <w:tc>
                <w:tcPr>
                  <w:tcW w:w="322" w:type="dxa"/>
                  <w:vAlign w:val="center"/>
                </w:tcPr>
                <w:p w14:paraId="75D0FEE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6</w:t>
                  </w:r>
                </w:p>
              </w:tc>
              <w:tc>
                <w:tcPr>
                  <w:tcW w:w="288" w:type="dxa"/>
                  <w:vAlign w:val="center"/>
                </w:tcPr>
                <w:p w14:paraId="6DD0A31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7</w:t>
                  </w:r>
                </w:p>
              </w:tc>
              <w:tc>
                <w:tcPr>
                  <w:tcW w:w="356" w:type="dxa"/>
                  <w:vAlign w:val="center"/>
                </w:tcPr>
                <w:p w14:paraId="780E6147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8</w:t>
                  </w:r>
                </w:p>
              </w:tc>
              <w:tc>
                <w:tcPr>
                  <w:tcW w:w="322" w:type="dxa"/>
                  <w:vAlign w:val="center"/>
                </w:tcPr>
                <w:p w14:paraId="5AB6E79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9</w:t>
                  </w:r>
                </w:p>
              </w:tc>
              <w:tc>
                <w:tcPr>
                  <w:tcW w:w="322" w:type="dxa"/>
                  <w:vAlign w:val="center"/>
                </w:tcPr>
                <w:p w14:paraId="35DF5D01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10</w:t>
                  </w:r>
                </w:p>
              </w:tc>
              <w:tc>
                <w:tcPr>
                  <w:tcW w:w="318" w:type="dxa"/>
                  <w:vAlign w:val="center"/>
                </w:tcPr>
                <w:p w14:paraId="54FFBE5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11</w:t>
                  </w:r>
                </w:p>
              </w:tc>
            </w:tr>
            <w:tr w:rsidR="00634B43" w14:paraId="5F37A221" w14:textId="77777777" w:rsidTr="00675DE9">
              <w:tc>
                <w:tcPr>
                  <w:tcW w:w="318" w:type="dxa"/>
                  <w:vAlign w:val="center"/>
                </w:tcPr>
                <w:p w14:paraId="161EF08F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12</w:t>
                  </w:r>
                </w:p>
              </w:tc>
              <w:tc>
                <w:tcPr>
                  <w:tcW w:w="322" w:type="dxa"/>
                  <w:vAlign w:val="center"/>
                </w:tcPr>
                <w:p w14:paraId="3BFF5C37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13</w:t>
                  </w:r>
                </w:p>
              </w:tc>
              <w:tc>
                <w:tcPr>
                  <w:tcW w:w="288" w:type="dxa"/>
                  <w:vAlign w:val="center"/>
                </w:tcPr>
                <w:p w14:paraId="4E8181A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14</w:t>
                  </w:r>
                </w:p>
              </w:tc>
              <w:tc>
                <w:tcPr>
                  <w:tcW w:w="356" w:type="dxa"/>
                  <w:vAlign w:val="center"/>
                </w:tcPr>
                <w:p w14:paraId="595784B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15</w:t>
                  </w:r>
                </w:p>
              </w:tc>
              <w:tc>
                <w:tcPr>
                  <w:tcW w:w="322" w:type="dxa"/>
                  <w:vAlign w:val="center"/>
                </w:tcPr>
                <w:p w14:paraId="0D8B17E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16</w:t>
                  </w:r>
                </w:p>
              </w:tc>
              <w:tc>
                <w:tcPr>
                  <w:tcW w:w="322" w:type="dxa"/>
                  <w:vAlign w:val="center"/>
                </w:tcPr>
                <w:p w14:paraId="2C21C8D3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17</w:t>
                  </w:r>
                </w:p>
              </w:tc>
              <w:tc>
                <w:tcPr>
                  <w:tcW w:w="318" w:type="dxa"/>
                  <w:vAlign w:val="center"/>
                </w:tcPr>
                <w:p w14:paraId="2722057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18</w:t>
                  </w:r>
                </w:p>
              </w:tc>
            </w:tr>
            <w:tr w:rsidR="00634B43" w14:paraId="166FED7C" w14:textId="77777777" w:rsidTr="00675DE9">
              <w:tc>
                <w:tcPr>
                  <w:tcW w:w="318" w:type="dxa"/>
                  <w:vAlign w:val="center"/>
                </w:tcPr>
                <w:p w14:paraId="7453C345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19</w:t>
                  </w:r>
                </w:p>
              </w:tc>
              <w:tc>
                <w:tcPr>
                  <w:tcW w:w="322" w:type="dxa"/>
                  <w:vAlign w:val="center"/>
                </w:tcPr>
                <w:p w14:paraId="4C7734D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20</w:t>
                  </w:r>
                </w:p>
              </w:tc>
              <w:tc>
                <w:tcPr>
                  <w:tcW w:w="288" w:type="dxa"/>
                  <w:vAlign w:val="center"/>
                </w:tcPr>
                <w:p w14:paraId="1433D36F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21</w:t>
                  </w:r>
                </w:p>
              </w:tc>
              <w:tc>
                <w:tcPr>
                  <w:tcW w:w="356" w:type="dxa"/>
                  <w:vAlign w:val="center"/>
                </w:tcPr>
                <w:p w14:paraId="2343184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22</w:t>
                  </w:r>
                </w:p>
              </w:tc>
              <w:tc>
                <w:tcPr>
                  <w:tcW w:w="322" w:type="dxa"/>
                  <w:vAlign w:val="center"/>
                </w:tcPr>
                <w:p w14:paraId="600806AE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23</w:t>
                  </w:r>
                </w:p>
              </w:tc>
              <w:tc>
                <w:tcPr>
                  <w:tcW w:w="322" w:type="dxa"/>
                  <w:vAlign w:val="center"/>
                </w:tcPr>
                <w:p w14:paraId="2EF530B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24</w:t>
                  </w:r>
                </w:p>
              </w:tc>
              <w:tc>
                <w:tcPr>
                  <w:tcW w:w="318" w:type="dxa"/>
                  <w:vAlign w:val="center"/>
                </w:tcPr>
                <w:p w14:paraId="0F5A4E0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25</w:t>
                  </w:r>
                </w:p>
              </w:tc>
            </w:tr>
            <w:tr w:rsidR="00634B43" w14:paraId="638834F1" w14:textId="77777777" w:rsidTr="00675DE9">
              <w:tc>
                <w:tcPr>
                  <w:tcW w:w="318" w:type="dxa"/>
                  <w:vAlign w:val="center"/>
                </w:tcPr>
                <w:p w14:paraId="5EF67574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26</w:t>
                  </w:r>
                </w:p>
              </w:tc>
              <w:tc>
                <w:tcPr>
                  <w:tcW w:w="322" w:type="dxa"/>
                  <w:vAlign w:val="center"/>
                </w:tcPr>
                <w:p w14:paraId="3004C0F4" w14:textId="77777777" w:rsidR="00634B43" w:rsidRPr="00570F31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570F31">
                    <w:rPr>
                      <w:rFonts w:cstheme="minorHAnsi"/>
                      <w:color w:val="BFBFBF" w:themeColor="background1" w:themeShade="BF"/>
                      <w:szCs w:val="16"/>
                    </w:rPr>
                    <w:t>27</w:t>
                  </w:r>
                </w:p>
              </w:tc>
              <w:tc>
                <w:tcPr>
                  <w:tcW w:w="288" w:type="dxa"/>
                  <w:vAlign w:val="center"/>
                </w:tcPr>
                <w:p w14:paraId="416B1400" w14:textId="77777777" w:rsidR="00634B43" w:rsidRPr="00570F31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570F31">
                    <w:rPr>
                      <w:rFonts w:cstheme="minorHAnsi"/>
                      <w:color w:val="BFBFBF" w:themeColor="background1" w:themeShade="BF"/>
                      <w:szCs w:val="16"/>
                    </w:rPr>
                    <w:t>28</w:t>
                  </w:r>
                </w:p>
              </w:tc>
              <w:tc>
                <w:tcPr>
                  <w:tcW w:w="356" w:type="dxa"/>
                  <w:vAlign w:val="center"/>
                </w:tcPr>
                <w:p w14:paraId="43EB2927" w14:textId="77777777" w:rsidR="00634B43" w:rsidRPr="00570F31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570F31">
                    <w:rPr>
                      <w:rFonts w:cstheme="minorHAnsi"/>
                      <w:color w:val="BFBFBF" w:themeColor="background1" w:themeShade="BF"/>
                      <w:szCs w:val="16"/>
                    </w:rPr>
                    <w:t>29</w:t>
                  </w:r>
                </w:p>
              </w:tc>
              <w:tc>
                <w:tcPr>
                  <w:tcW w:w="322" w:type="dxa"/>
                  <w:vAlign w:val="center"/>
                </w:tcPr>
                <w:p w14:paraId="2F969F40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227CE6">
                    <w:rPr>
                      <w:rFonts w:cstheme="minorHAnsi"/>
                      <w:color w:val="BFBFBF" w:themeColor="background1" w:themeShade="BF"/>
                      <w:szCs w:val="16"/>
                    </w:rPr>
                    <w:t>30</w:t>
                  </w:r>
                </w:p>
              </w:tc>
              <w:tc>
                <w:tcPr>
                  <w:tcW w:w="322" w:type="dxa"/>
                  <w:vAlign w:val="center"/>
                </w:tcPr>
                <w:p w14:paraId="40682B2C" w14:textId="77777777" w:rsidR="00634B43" w:rsidRPr="00227CE6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</w:p>
              </w:tc>
              <w:tc>
                <w:tcPr>
                  <w:tcW w:w="318" w:type="dxa"/>
                  <w:vAlign w:val="center"/>
                </w:tcPr>
                <w:p w14:paraId="774D176A" w14:textId="77777777" w:rsidR="00634B43" w:rsidRDefault="00634B43" w:rsidP="00634B43">
                  <w:pPr>
                    <w:pStyle w:val="Dates"/>
                  </w:pPr>
                </w:p>
              </w:tc>
            </w:tr>
            <w:tr w:rsidR="00CE663C" w14:paraId="04209D9C" w14:textId="77777777" w:rsidTr="00675DE9">
              <w:tc>
                <w:tcPr>
                  <w:tcW w:w="318" w:type="dxa"/>
                  <w:vAlign w:val="center"/>
                </w:tcPr>
                <w:p w14:paraId="7B63F011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43FDB94E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288" w:type="dxa"/>
                  <w:vAlign w:val="center"/>
                </w:tcPr>
                <w:p w14:paraId="77BACC5C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56" w:type="dxa"/>
                  <w:vAlign w:val="center"/>
                </w:tcPr>
                <w:p w14:paraId="543EDC42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0A94AD1E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04C202E9" w14:textId="77777777" w:rsidR="00CE663C" w:rsidRDefault="00CE663C" w:rsidP="00CE663C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21F6622A" w14:textId="77777777" w:rsidR="00CE663C" w:rsidRDefault="00CE663C" w:rsidP="00CE663C">
                  <w:pPr>
                    <w:pStyle w:val="Dates"/>
                  </w:pPr>
                </w:p>
              </w:tc>
            </w:tr>
          </w:tbl>
          <w:p w14:paraId="724B0D8F" w14:textId="77777777" w:rsidR="00AF26B2" w:rsidRDefault="00AF26B2" w:rsidP="00792F95">
            <w:pPr>
              <w:jc w:val="center"/>
            </w:pPr>
          </w:p>
        </w:tc>
        <w:tc>
          <w:tcPr>
            <w:tcW w:w="648" w:type="dxa"/>
          </w:tcPr>
          <w:p w14:paraId="44542760" w14:textId="77777777" w:rsidR="00AF26B2" w:rsidRDefault="00AF26B2" w:rsidP="00792F95">
            <w:pPr>
              <w:jc w:val="center"/>
            </w:pPr>
          </w:p>
        </w:tc>
        <w:tc>
          <w:tcPr>
            <w:tcW w:w="72" w:type="dxa"/>
          </w:tcPr>
          <w:p w14:paraId="6B777499" w14:textId="77777777" w:rsidR="00AF26B2" w:rsidRDefault="00AF26B2" w:rsidP="00792F95">
            <w:pPr>
              <w:jc w:val="center"/>
            </w:pPr>
          </w:p>
        </w:tc>
        <w:tc>
          <w:tcPr>
            <w:tcW w:w="2246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Description w:val="December"/>
            </w:tblPr>
            <w:tblGrid>
              <w:gridCol w:w="318"/>
              <w:gridCol w:w="322"/>
              <w:gridCol w:w="322"/>
              <w:gridCol w:w="322"/>
              <w:gridCol w:w="322"/>
              <w:gridCol w:w="322"/>
              <w:gridCol w:w="318"/>
            </w:tblGrid>
            <w:tr w:rsidR="00AF26B2" w14:paraId="53249C40" w14:textId="77777777">
              <w:tc>
                <w:tcPr>
                  <w:tcW w:w="318" w:type="dxa"/>
                </w:tcPr>
                <w:p w14:paraId="60C112E8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  <w:tc>
                <w:tcPr>
                  <w:tcW w:w="322" w:type="dxa"/>
                </w:tcPr>
                <w:p w14:paraId="69FF3BE6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m</w:t>
                  </w:r>
                </w:p>
              </w:tc>
              <w:tc>
                <w:tcPr>
                  <w:tcW w:w="322" w:type="dxa"/>
                </w:tcPr>
                <w:p w14:paraId="7FA9DCCA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3288235A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w</w:t>
                  </w:r>
                </w:p>
              </w:tc>
              <w:tc>
                <w:tcPr>
                  <w:tcW w:w="322" w:type="dxa"/>
                </w:tcPr>
                <w:p w14:paraId="2BC0F1D0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t</w:t>
                  </w:r>
                </w:p>
              </w:tc>
              <w:tc>
                <w:tcPr>
                  <w:tcW w:w="322" w:type="dxa"/>
                </w:tcPr>
                <w:p w14:paraId="2409824B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f</w:t>
                  </w:r>
                </w:p>
              </w:tc>
              <w:tc>
                <w:tcPr>
                  <w:tcW w:w="318" w:type="dxa"/>
                </w:tcPr>
                <w:p w14:paraId="1BD846E6" w14:textId="77777777" w:rsidR="00AF26B2" w:rsidRDefault="00520639" w:rsidP="00792F95">
                  <w:pPr>
                    <w:pStyle w:val="Days"/>
                    <w:rPr>
                      <w:color w:val="603B17" w:themeColor="text2"/>
                    </w:rPr>
                  </w:pPr>
                  <w:r>
                    <w:rPr>
                      <w:color w:val="603B17" w:themeColor="text2"/>
                    </w:rPr>
                    <w:t>s</w:t>
                  </w:r>
                </w:p>
              </w:tc>
            </w:tr>
            <w:tr w:rsidR="00634B43" w14:paraId="63341301" w14:textId="77777777" w:rsidTr="00A7228B">
              <w:tc>
                <w:tcPr>
                  <w:tcW w:w="318" w:type="dxa"/>
                  <w:vAlign w:val="center"/>
                </w:tcPr>
                <w:p w14:paraId="3E8B3404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7D576573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1CDBF17A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3CCBA32C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6B3F9E42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02A72A9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</w:t>
                  </w:r>
                </w:p>
              </w:tc>
              <w:tc>
                <w:tcPr>
                  <w:tcW w:w="318" w:type="dxa"/>
                  <w:vAlign w:val="center"/>
                </w:tcPr>
                <w:p w14:paraId="62188F0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</w:t>
                  </w:r>
                </w:p>
              </w:tc>
            </w:tr>
            <w:tr w:rsidR="00634B43" w14:paraId="34FDD4FB" w14:textId="77777777" w:rsidTr="00A7228B">
              <w:tc>
                <w:tcPr>
                  <w:tcW w:w="318" w:type="dxa"/>
                  <w:vAlign w:val="center"/>
                </w:tcPr>
                <w:p w14:paraId="5FC9E9D3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3</w:t>
                  </w:r>
                </w:p>
              </w:tc>
              <w:tc>
                <w:tcPr>
                  <w:tcW w:w="322" w:type="dxa"/>
                  <w:vAlign w:val="center"/>
                </w:tcPr>
                <w:p w14:paraId="601C2309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4</w:t>
                  </w:r>
                </w:p>
              </w:tc>
              <w:tc>
                <w:tcPr>
                  <w:tcW w:w="322" w:type="dxa"/>
                  <w:vAlign w:val="center"/>
                </w:tcPr>
                <w:p w14:paraId="3278F2E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5</w:t>
                  </w:r>
                </w:p>
              </w:tc>
              <w:tc>
                <w:tcPr>
                  <w:tcW w:w="322" w:type="dxa"/>
                  <w:vAlign w:val="center"/>
                </w:tcPr>
                <w:p w14:paraId="650A56B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6</w:t>
                  </w:r>
                </w:p>
              </w:tc>
              <w:tc>
                <w:tcPr>
                  <w:tcW w:w="322" w:type="dxa"/>
                  <w:vAlign w:val="center"/>
                </w:tcPr>
                <w:p w14:paraId="58AD6E11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7</w:t>
                  </w:r>
                </w:p>
              </w:tc>
              <w:tc>
                <w:tcPr>
                  <w:tcW w:w="322" w:type="dxa"/>
                  <w:vAlign w:val="center"/>
                </w:tcPr>
                <w:p w14:paraId="106455E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8</w:t>
                  </w:r>
                </w:p>
              </w:tc>
              <w:tc>
                <w:tcPr>
                  <w:tcW w:w="318" w:type="dxa"/>
                  <w:vAlign w:val="center"/>
                </w:tcPr>
                <w:p w14:paraId="743F21BA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9</w:t>
                  </w:r>
                </w:p>
              </w:tc>
            </w:tr>
            <w:tr w:rsidR="00634B43" w14:paraId="1421FEE6" w14:textId="77777777" w:rsidTr="00A7228B">
              <w:tc>
                <w:tcPr>
                  <w:tcW w:w="318" w:type="dxa"/>
                  <w:vAlign w:val="center"/>
                </w:tcPr>
                <w:p w14:paraId="08E07721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10</w:t>
                  </w:r>
                </w:p>
              </w:tc>
              <w:tc>
                <w:tcPr>
                  <w:tcW w:w="322" w:type="dxa"/>
                  <w:vAlign w:val="center"/>
                </w:tcPr>
                <w:p w14:paraId="2646ED94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11</w:t>
                  </w:r>
                </w:p>
              </w:tc>
              <w:tc>
                <w:tcPr>
                  <w:tcW w:w="322" w:type="dxa"/>
                  <w:vAlign w:val="center"/>
                </w:tcPr>
                <w:p w14:paraId="0A151046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12</w:t>
                  </w:r>
                </w:p>
              </w:tc>
              <w:tc>
                <w:tcPr>
                  <w:tcW w:w="322" w:type="dxa"/>
                  <w:vAlign w:val="center"/>
                </w:tcPr>
                <w:p w14:paraId="651E082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13</w:t>
                  </w:r>
                </w:p>
              </w:tc>
              <w:tc>
                <w:tcPr>
                  <w:tcW w:w="322" w:type="dxa"/>
                  <w:vAlign w:val="center"/>
                </w:tcPr>
                <w:p w14:paraId="4C2C6968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14</w:t>
                  </w:r>
                </w:p>
              </w:tc>
              <w:tc>
                <w:tcPr>
                  <w:tcW w:w="322" w:type="dxa"/>
                  <w:vAlign w:val="center"/>
                </w:tcPr>
                <w:p w14:paraId="5ED4AA6C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15</w:t>
                  </w:r>
                </w:p>
              </w:tc>
              <w:tc>
                <w:tcPr>
                  <w:tcW w:w="318" w:type="dxa"/>
                  <w:vAlign w:val="center"/>
                </w:tcPr>
                <w:p w14:paraId="1F9AE3CD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16</w:t>
                  </w:r>
                </w:p>
              </w:tc>
            </w:tr>
            <w:tr w:rsidR="00634B43" w14:paraId="0758E9F4" w14:textId="77777777" w:rsidTr="00A7228B">
              <w:tc>
                <w:tcPr>
                  <w:tcW w:w="318" w:type="dxa"/>
                  <w:vAlign w:val="center"/>
                </w:tcPr>
                <w:p w14:paraId="773C85B5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17</w:t>
                  </w:r>
                </w:p>
              </w:tc>
              <w:tc>
                <w:tcPr>
                  <w:tcW w:w="322" w:type="dxa"/>
                  <w:vAlign w:val="center"/>
                </w:tcPr>
                <w:p w14:paraId="67E26DE2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18</w:t>
                  </w:r>
                </w:p>
              </w:tc>
              <w:tc>
                <w:tcPr>
                  <w:tcW w:w="322" w:type="dxa"/>
                  <w:vAlign w:val="center"/>
                </w:tcPr>
                <w:p w14:paraId="749E5E20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19</w:t>
                  </w:r>
                </w:p>
              </w:tc>
              <w:tc>
                <w:tcPr>
                  <w:tcW w:w="322" w:type="dxa"/>
                  <w:vAlign w:val="center"/>
                </w:tcPr>
                <w:p w14:paraId="7A8DE875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20</w:t>
                  </w:r>
                </w:p>
              </w:tc>
              <w:tc>
                <w:tcPr>
                  <w:tcW w:w="322" w:type="dxa"/>
                  <w:vAlign w:val="center"/>
                </w:tcPr>
                <w:p w14:paraId="311BD401" w14:textId="77777777" w:rsidR="00634B43" w:rsidRDefault="00634B43" w:rsidP="00634B43">
                  <w:pPr>
                    <w:pStyle w:val="Dates"/>
                  </w:pPr>
                  <w:r w:rsidRPr="003D3A0F">
                    <w:rPr>
                      <w:rFonts w:cstheme="minorHAnsi"/>
                      <w:szCs w:val="16"/>
                    </w:rPr>
                    <w:t>21</w:t>
                  </w:r>
                </w:p>
              </w:tc>
              <w:tc>
                <w:tcPr>
                  <w:tcW w:w="322" w:type="dxa"/>
                  <w:vAlign w:val="center"/>
                </w:tcPr>
                <w:p w14:paraId="13A0FBD0" w14:textId="77777777" w:rsidR="00634B43" w:rsidRPr="00BD6ABE" w:rsidRDefault="00634B43" w:rsidP="00634B43">
                  <w:pPr>
                    <w:pStyle w:val="Dates"/>
                    <w:rPr>
                      <w:color w:val="000000" w:themeColor="text1"/>
                    </w:rPr>
                  </w:pPr>
                  <w:r w:rsidRPr="00BD6ABE">
                    <w:rPr>
                      <w:rFonts w:cstheme="minorHAnsi"/>
                      <w:color w:val="000000" w:themeColor="text1"/>
                      <w:szCs w:val="16"/>
                    </w:rPr>
                    <w:t>22</w:t>
                  </w:r>
                </w:p>
              </w:tc>
              <w:tc>
                <w:tcPr>
                  <w:tcW w:w="318" w:type="dxa"/>
                  <w:vAlign w:val="center"/>
                </w:tcPr>
                <w:p w14:paraId="21E91F0D" w14:textId="77777777" w:rsidR="00634B43" w:rsidRPr="00BD6ABE" w:rsidRDefault="00634B43" w:rsidP="00634B43">
                  <w:pPr>
                    <w:pStyle w:val="Dates"/>
                    <w:rPr>
                      <w:color w:val="000000" w:themeColor="text1"/>
                    </w:rPr>
                  </w:pPr>
                  <w:r w:rsidRPr="00BD6ABE">
                    <w:rPr>
                      <w:rFonts w:cstheme="minorHAnsi"/>
                      <w:color w:val="000000" w:themeColor="text1"/>
                      <w:szCs w:val="16"/>
                    </w:rPr>
                    <w:t>23</w:t>
                  </w:r>
                </w:p>
              </w:tc>
            </w:tr>
            <w:tr w:rsidR="00634B43" w14:paraId="0D7AB263" w14:textId="77777777" w:rsidTr="00A7228B">
              <w:tc>
                <w:tcPr>
                  <w:tcW w:w="318" w:type="dxa"/>
                  <w:vAlign w:val="center"/>
                </w:tcPr>
                <w:p w14:paraId="7913D9E7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24</w:t>
                  </w:r>
                </w:p>
              </w:tc>
              <w:tc>
                <w:tcPr>
                  <w:tcW w:w="322" w:type="dxa"/>
                  <w:vAlign w:val="center"/>
                </w:tcPr>
                <w:p w14:paraId="099B6FD4" w14:textId="77777777" w:rsidR="00634B43" w:rsidRPr="00BD6ABE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BD6ABE">
                    <w:rPr>
                      <w:rFonts w:cstheme="minorHAnsi"/>
                      <w:color w:val="BFBFBF" w:themeColor="background1" w:themeShade="BF"/>
                      <w:szCs w:val="16"/>
                    </w:rPr>
                    <w:t>25</w:t>
                  </w:r>
                </w:p>
              </w:tc>
              <w:tc>
                <w:tcPr>
                  <w:tcW w:w="322" w:type="dxa"/>
                  <w:vAlign w:val="center"/>
                </w:tcPr>
                <w:p w14:paraId="2B1DC3B3" w14:textId="77777777" w:rsidR="00634B43" w:rsidRPr="00BD6ABE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BD6ABE">
                    <w:rPr>
                      <w:rFonts w:cstheme="minorHAnsi"/>
                      <w:color w:val="BFBFBF" w:themeColor="background1" w:themeShade="BF"/>
                      <w:szCs w:val="16"/>
                    </w:rPr>
                    <w:t>26</w:t>
                  </w:r>
                </w:p>
              </w:tc>
              <w:tc>
                <w:tcPr>
                  <w:tcW w:w="322" w:type="dxa"/>
                  <w:vAlign w:val="center"/>
                </w:tcPr>
                <w:p w14:paraId="2FE97FE5" w14:textId="77777777" w:rsidR="00634B43" w:rsidRPr="00BD6ABE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BD6ABE">
                    <w:rPr>
                      <w:rFonts w:cstheme="minorHAnsi"/>
                      <w:color w:val="BFBFBF" w:themeColor="background1" w:themeShade="BF"/>
                      <w:szCs w:val="16"/>
                    </w:rPr>
                    <w:t>27</w:t>
                  </w:r>
                </w:p>
              </w:tc>
              <w:tc>
                <w:tcPr>
                  <w:tcW w:w="322" w:type="dxa"/>
                  <w:vAlign w:val="center"/>
                </w:tcPr>
                <w:p w14:paraId="2BDC542D" w14:textId="77777777" w:rsidR="00634B43" w:rsidRPr="00BD6ABE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BD6ABE">
                    <w:rPr>
                      <w:rFonts w:cstheme="minorHAnsi"/>
                      <w:color w:val="BFBFBF" w:themeColor="background1" w:themeShade="BF"/>
                      <w:szCs w:val="16"/>
                    </w:rPr>
                    <w:t>28</w:t>
                  </w:r>
                </w:p>
              </w:tc>
              <w:tc>
                <w:tcPr>
                  <w:tcW w:w="322" w:type="dxa"/>
                  <w:vAlign w:val="center"/>
                </w:tcPr>
                <w:p w14:paraId="3E960FF9" w14:textId="77777777" w:rsidR="00634B43" w:rsidRPr="00BD6ABE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BD6ABE">
                    <w:rPr>
                      <w:rFonts w:cstheme="minorHAnsi"/>
                      <w:color w:val="BFBFBF" w:themeColor="background1" w:themeShade="BF"/>
                      <w:szCs w:val="16"/>
                    </w:rPr>
                    <w:t>29</w:t>
                  </w:r>
                </w:p>
              </w:tc>
              <w:tc>
                <w:tcPr>
                  <w:tcW w:w="318" w:type="dxa"/>
                  <w:vAlign w:val="center"/>
                </w:tcPr>
                <w:p w14:paraId="1DEFA431" w14:textId="77777777" w:rsidR="00634B43" w:rsidRPr="00BD6ABE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BD6ABE">
                    <w:rPr>
                      <w:rFonts w:cstheme="minorHAnsi"/>
                      <w:color w:val="BFBFBF" w:themeColor="background1" w:themeShade="BF"/>
                      <w:szCs w:val="16"/>
                    </w:rPr>
                    <w:t>30</w:t>
                  </w:r>
                </w:p>
              </w:tc>
            </w:tr>
            <w:tr w:rsidR="00634B43" w14:paraId="1BC4BE87" w14:textId="77777777" w:rsidTr="007D4DAB">
              <w:tc>
                <w:tcPr>
                  <w:tcW w:w="318" w:type="dxa"/>
                  <w:vAlign w:val="center"/>
                </w:tcPr>
                <w:p w14:paraId="371A377D" w14:textId="77777777" w:rsidR="00634B43" w:rsidRPr="009F6547" w:rsidRDefault="00634B43" w:rsidP="00634B43">
                  <w:pPr>
                    <w:pStyle w:val="Dates"/>
                    <w:rPr>
                      <w:color w:val="BFBFBF" w:themeColor="background1" w:themeShade="BF"/>
                    </w:rPr>
                  </w:pPr>
                  <w:r w:rsidRPr="009F6547">
                    <w:rPr>
                      <w:rFonts w:cstheme="minorHAnsi"/>
                      <w:color w:val="BFBFBF" w:themeColor="background1" w:themeShade="BF"/>
                      <w:szCs w:val="16"/>
                    </w:rPr>
                    <w:t>31</w:t>
                  </w:r>
                </w:p>
              </w:tc>
              <w:tc>
                <w:tcPr>
                  <w:tcW w:w="322" w:type="dxa"/>
                  <w:vAlign w:val="center"/>
                </w:tcPr>
                <w:p w14:paraId="03CF80BE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4A8AB3B1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461C6FC2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4BF832E1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22" w:type="dxa"/>
                  <w:vAlign w:val="center"/>
                </w:tcPr>
                <w:p w14:paraId="0BC4AD92" w14:textId="77777777" w:rsidR="00634B43" w:rsidRDefault="00634B43" w:rsidP="00634B43">
                  <w:pPr>
                    <w:pStyle w:val="Dates"/>
                  </w:pPr>
                </w:p>
              </w:tc>
              <w:tc>
                <w:tcPr>
                  <w:tcW w:w="318" w:type="dxa"/>
                  <w:vAlign w:val="center"/>
                </w:tcPr>
                <w:p w14:paraId="134366A0" w14:textId="77777777" w:rsidR="00634B43" w:rsidRDefault="00634B43" w:rsidP="00634B43">
                  <w:pPr>
                    <w:pStyle w:val="Dates"/>
                  </w:pPr>
                </w:p>
              </w:tc>
            </w:tr>
          </w:tbl>
          <w:p w14:paraId="65CDEF92" w14:textId="77777777" w:rsidR="00AF26B2" w:rsidRDefault="00AF26B2" w:rsidP="00792F95">
            <w:pPr>
              <w:jc w:val="center"/>
            </w:pPr>
          </w:p>
        </w:tc>
      </w:tr>
    </w:tbl>
    <w:p w14:paraId="6C236D83" w14:textId="77777777" w:rsidR="00AF26B2" w:rsidRDefault="00520639">
      <w:pPr>
        <w:pStyle w:val="NoSpacing"/>
        <w:jc w:val="right"/>
      </w:pPr>
      <w:r>
        <w:rPr>
          <w:noProof/>
          <w:lang w:eastAsia="en-US"/>
        </w:rPr>
        <mc:AlternateContent>
          <mc:Choice Requires="wpg">
            <w:drawing>
              <wp:inline distT="0" distB="0" distL="0" distR="0" wp14:anchorId="262D3CD1" wp14:editId="3082EC14">
                <wp:extent cx="4663440" cy="1188720"/>
                <wp:effectExtent l="0" t="0" r="22860" b="11430"/>
                <wp:docPr id="15" name="Group 14" descr="Bird graph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663440" cy="1188720"/>
                          <a:chOff x="0" y="0"/>
                          <a:chExt cx="4667251" cy="1185862"/>
                        </a:xfrm>
                      </wpg:grpSpPr>
                      <wps:wsp>
                        <wps:cNvPr id="2" name="Freeform 2"/>
                        <wps:cNvSpPr>
                          <a:spLocks/>
                        </wps:cNvSpPr>
                        <wps:spPr bwMode="auto">
                          <a:xfrm>
                            <a:off x="2239963" y="557212"/>
                            <a:ext cx="685800" cy="628650"/>
                          </a:xfrm>
                          <a:custGeom>
                            <a:avLst/>
                            <a:gdLst>
                              <a:gd name="T0" fmla="*/ 144 w 864"/>
                              <a:gd name="T1" fmla="*/ 2 h 793"/>
                              <a:gd name="T2" fmla="*/ 185 w 864"/>
                              <a:gd name="T3" fmla="*/ 22 h 793"/>
                              <a:gd name="T4" fmla="*/ 207 w 864"/>
                              <a:gd name="T5" fmla="*/ 52 h 793"/>
                              <a:gd name="T6" fmla="*/ 214 w 864"/>
                              <a:gd name="T7" fmla="*/ 89 h 793"/>
                              <a:gd name="T8" fmla="*/ 218 w 864"/>
                              <a:gd name="T9" fmla="*/ 125 h 793"/>
                              <a:gd name="T10" fmla="*/ 223 w 864"/>
                              <a:gd name="T11" fmla="*/ 152 h 793"/>
                              <a:gd name="T12" fmla="*/ 294 w 864"/>
                              <a:gd name="T13" fmla="*/ 196 h 793"/>
                              <a:gd name="T14" fmla="*/ 393 w 864"/>
                              <a:gd name="T15" fmla="*/ 262 h 793"/>
                              <a:gd name="T16" fmla="*/ 459 w 864"/>
                              <a:gd name="T17" fmla="*/ 321 h 793"/>
                              <a:gd name="T18" fmla="*/ 502 w 864"/>
                              <a:gd name="T19" fmla="*/ 374 h 793"/>
                              <a:gd name="T20" fmla="*/ 530 w 864"/>
                              <a:gd name="T21" fmla="*/ 428 h 793"/>
                              <a:gd name="T22" fmla="*/ 552 w 864"/>
                              <a:gd name="T23" fmla="*/ 481 h 793"/>
                              <a:gd name="T24" fmla="*/ 571 w 864"/>
                              <a:gd name="T25" fmla="*/ 497 h 793"/>
                              <a:gd name="T26" fmla="*/ 616 w 864"/>
                              <a:gd name="T27" fmla="*/ 528 h 793"/>
                              <a:gd name="T28" fmla="*/ 678 w 864"/>
                              <a:gd name="T29" fmla="*/ 567 h 793"/>
                              <a:gd name="T30" fmla="*/ 744 w 864"/>
                              <a:gd name="T31" fmla="*/ 610 h 793"/>
                              <a:gd name="T32" fmla="*/ 803 w 864"/>
                              <a:gd name="T33" fmla="*/ 650 h 793"/>
                              <a:gd name="T34" fmla="*/ 848 w 864"/>
                              <a:gd name="T35" fmla="*/ 684 h 793"/>
                              <a:gd name="T36" fmla="*/ 864 w 864"/>
                              <a:gd name="T37" fmla="*/ 706 h 793"/>
                              <a:gd name="T38" fmla="*/ 848 w 864"/>
                              <a:gd name="T39" fmla="*/ 713 h 793"/>
                              <a:gd name="T40" fmla="*/ 814 w 864"/>
                              <a:gd name="T41" fmla="*/ 713 h 793"/>
                              <a:gd name="T42" fmla="*/ 780 w 864"/>
                              <a:gd name="T43" fmla="*/ 715 h 793"/>
                              <a:gd name="T44" fmla="*/ 764 w 864"/>
                              <a:gd name="T45" fmla="*/ 724 h 793"/>
                              <a:gd name="T46" fmla="*/ 762 w 864"/>
                              <a:gd name="T47" fmla="*/ 747 h 793"/>
                              <a:gd name="T48" fmla="*/ 764 w 864"/>
                              <a:gd name="T49" fmla="*/ 773 h 793"/>
                              <a:gd name="T50" fmla="*/ 759 w 864"/>
                              <a:gd name="T51" fmla="*/ 791 h 793"/>
                              <a:gd name="T52" fmla="*/ 743 w 864"/>
                              <a:gd name="T53" fmla="*/ 788 h 793"/>
                              <a:gd name="T54" fmla="*/ 707 w 864"/>
                              <a:gd name="T55" fmla="*/ 754 h 793"/>
                              <a:gd name="T56" fmla="*/ 655 w 864"/>
                              <a:gd name="T57" fmla="*/ 702 h 793"/>
                              <a:gd name="T58" fmla="*/ 593 w 864"/>
                              <a:gd name="T59" fmla="*/ 642 h 793"/>
                              <a:gd name="T60" fmla="*/ 519 w 864"/>
                              <a:gd name="T61" fmla="*/ 586 h 793"/>
                              <a:gd name="T62" fmla="*/ 443 w 864"/>
                              <a:gd name="T63" fmla="*/ 549 h 793"/>
                              <a:gd name="T64" fmla="*/ 364 w 864"/>
                              <a:gd name="T65" fmla="*/ 535 h 793"/>
                              <a:gd name="T66" fmla="*/ 284 w 864"/>
                              <a:gd name="T67" fmla="*/ 515 h 793"/>
                              <a:gd name="T68" fmla="*/ 207 w 864"/>
                              <a:gd name="T69" fmla="*/ 487 h 793"/>
                              <a:gd name="T70" fmla="*/ 141 w 864"/>
                              <a:gd name="T71" fmla="*/ 447 h 793"/>
                              <a:gd name="T72" fmla="*/ 89 w 864"/>
                              <a:gd name="T73" fmla="*/ 392 h 793"/>
                              <a:gd name="T74" fmla="*/ 57 w 864"/>
                              <a:gd name="T75" fmla="*/ 323 h 793"/>
                              <a:gd name="T76" fmla="*/ 52 w 864"/>
                              <a:gd name="T77" fmla="*/ 234 h 793"/>
                              <a:gd name="T78" fmla="*/ 61 w 864"/>
                              <a:gd name="T79" fmla="*/ 162 h 793"/>
                              <a:gd name="T80" fmla="*/ 52 w 864"/>
                              <a:gd name="T81" fmla="*/ 136 h 793"/>
                              <a:gd name="T82" fmla="*/ 30 w 864"/>
                              <a:gd name="T83" fmla="*/ 123 h 793"/>
                              <a:gd name="T84" fmla="*/ 11 w 864"/>
                              <a:gd name="T85" fmla="*/ 118 h 793"/>
                              <a:gd name="T86" fmla="*/ 0 w 864"/>
                              <a:gd name="T87" fmla="*/ 111 h 793"/>
                              <a:gd name="T88" fmla="*/ 12 w 864"/>
                              <a:gd name="T89" fmla="*/ 104 h 793"/>
                              <a:gd name="T90" fmla="*/ 36 w 864"/>
                              <a:gd name="T91" fmla="*/ 93 h 793"/>
                              <a:gd name="T92" fmla="*/ 55 w 864"/>
                              <a:gd name="T93" fmla="*/ 66 h 793"/>
                              <a:gd name="T94" fmla="*/ 68 w 864"/>
                              <a:gd name="T95" fmla="*/ 38 h 793"/>
                              <a:gd name="T96" fmla="*/ 89 w 864"/>
                              <a:gd name="T97" fmla="*/ 13 h 793"/>
                              <a:gd name="T98" fmla="*/ 121 w 864"/>
                              <a:gd name="T99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864" h="793">
                                <a:moveTo>
                                  <a:pt x="121" y="0"/>
                                </a:moveTo>
                                <a:lnTo>
                                  <a:pt x="144" y="2"/>
                                </a:lnTo>
                                <a:lnTo>
                                  <a:pt x="168" y="9"/>
                                </a:lnTo>
                                <a:lnTo>
                                  <a:pt x="185" y="22"/>
                                </a:lnTo>
                                <a:lnTo>
                                  <a:pt x="198" y="36"/>
                                </a:lnTo>
                                <a:lnTo>
                                  <a:pt x="207" y="52"/>
                                </a:lnTo>
                                <a:lnTo>
                                  <a:pt x="212" y="72"/>
                                </a:lnTo>
                                <a:lnTo>
                                  <a:pt x="214" y="89"/>
                                </a:lnTo>
                                <a:lnTo>
                                  <a:pt x="216" y="109"/>
                                </a:lnTo>
                                <a:lnTo>
                                  <a:pt x="218" y="125"/>
                                </a:lnTo>
                                <a:lnTo>
                                  <a:pt x="219" y="139"/>
                                </a:lnTo>
                                <a:lnTo>
                                  <a:pt x="223" y="152"/>
                                </a:lnTo>
                                <a:lnTo>
                                  <a:pt x="230" y="159"/>
                                </a:lnTo>
                                <a:lnTo>
                                  <a:pt x="294" y="196"/>
                                </a:lnTo>
                                <a:lnTo>
                                  <a:pt x="348" y="230"/>
                                </a:lnTo>
                                <a:lnTo>
                                  <a:pt x="393" y="262"/>
                                </a:lnTo>
                                <a:lnTo>
                                  <a:pt x="428" y="292"/>
                                </a:lnTo>
                                <a:lnTo>
                                  <a:pt x="459" y="321"/>
                                </a:lnTo>
                                <a:lnTo>
                                  <a:pt x="482" y="348"/>
                                </a:lnTo>
                                <a:lnTo>
                                  <a:pt x="502" y="374"/>
                                </a:lnTo>
                                <a:lnTo>
                                  <a:pt x="518" y="401"/>
                                </a:lnTo>
                                <a:lnTo>
                                  <a:pt x="530" y="428"/>
                                </a:lnTo>
                                <a:lnTo>
                                  <a:pt x="541" y="453"/>
                                </a:lnTo>
                                <a:lnTo>
                                  <a:pt x="552" y="481"/>
                                </a:lnTo>
                                <a:lnTo>
                                  <a:pt x="557" y="487"/>
                                </a:lnTo>
                                <a:lnTo>
                                  <a:pt x="571" y="497"/>
                                </a:lnTo>
                                <a:lnTo>
                                  <a:pt x="591" y="512"/>
                                </a:lnTo>
                                <a:lnTo>
                                  <a:pt x="616" y="528"/>
                                </a:lnTo>
                                <a:lnTo>
                                  <a:pt x="646" y="547"/>
                                </a:lnTo>
                                <a:lnTo>
                                  <a:pt x="678" y="567"/>
                                </a:lnTo>
                                <a:lnTo>
                                  <a:pt x="710" y="588"/>
                                </a:lnTo>
                                <a:lnTo>
                                  <a:pt x="744" y="610"/>
                                </a:lnTo>
                                <a:lnTo>
                                  <a:pt x="775" y="631"/>
                                </a:lnTo>
                                <a:lnTo>
                                  <a:pt x="803" y="650"/>
                                </a:lnTo>
                                <a:lnTo>
                                  <a:pt x="828" y="668"/>
                                </a:lnTo>
                                <a:lnTo>
                                  <a:pt x="848" y="684"/>
                                </a:lnTo>
                                <a:lnTo>
                                  <a:pt x="859" y="697"/>
                                </a:lnTo>
                                <a:lnTo>
                                  <a:pt x="864" y="706"/>
                                </a:lnTo>
                                <a:lnTo>
                                  <a:pt x="859" y="711"/>
                                </a:lnTo>
                                <a:lnTo>
                                  <a:pt x="848" y="713"/>
                                </a:lnTo>
                                <a:lnTo>
                                  <a:pt x="832" y="713"/>
                                </a:lnTo>
                                <a:lnTo>
                                  <a:pt x="814" y="713"/>
                                </a:lnTo>
                                <a:lnTo>
                                  <a:pt x="794" y="713"/>
                                </a:lnTo>
                                <a:lnTo>
                                  <a:pt x="780" y="715"/>
                                </a:lnTo>
                                <a:lnTo>
                                  <a:pt x="768" y="718"/>
                                </a:lnTo>
                                <a:lnTo>
                                  <a:pt x="764" y="724"/>
                                </a:lnTo>
                                <a:lnTo>
                                  <a:pt x="762" y="734"/>
                                </a:lnTo>
                                <a:lnTo>
                                  <a:pt x="762" y="747"/>
                                </a:lnTo>
                                <a:lnTo>
                                  <a:pt x="762" y="761"/>
                                </a:lnTo>
                                <a:lnTo>
                                  <a:pt x="764" y="773"/>
                                </a:lnTo>
                                <a:lnTo>
                                  <a:pt x="762" y="784"/>
                                </a:lnTo>
                                <a:lnTo>
                                  <a:pt x="759" y="791"/>
                                </a:lnTo>
                                <a:lnTo>
                                  <a:pt x="753" y="793"/>
                                </a:lnTo>
                                <a:lnTo>
                                  <a:pt x="743" y="788"/>
                                </a:lnTo>
                                <a:lnTo>
                                  <a:pt x="728" y="775"/>
                                </a:lnTo>
                                <a:lnTo>
                                  <a:pt x="707" y="754"/>
                                </a:lnTo>
                                <a:lnTo>
                                  <a:pt x="684" y="729"/>
                                </a:lnTo>
                                <a:lnTo>
                                  <a:pt x="655" y="702"/>
                                </a:lnTo>
                                <a:lnTo>
                                  <a:pt x="625" y="672"/>
                                </a:lnTo>
                                <a:lnTo>
                                  <a:pt x="593" y="642"/>
                                </a:lnTo>
                                <a:lnTo>
                                  <a:pt x="557" y="613"/>
                                </a:lnTo>
                                <a:lnTo>
                                  <a:pt x="519" y="586"/>
                                </a:lnTo>
                                <a:lnTo>
                                  <a:pt x="482" y="565"/>
                                </a:lnTo>
                                <a:lnTo>
                                  <a:pt x="443" y="549"/>
                                </a:lnTo>
                                <a:lnTo>
                                  <a:pt x="403" y="540"/>
                                </a:lnTo>
                                <a:lnTo>
                                  <a:pt x="364" y="535"/>
                                </a:lnTo>
                                <a:lnTo>
                                  <a:pt x="323" y="526"/>
                                </a:lnTo>
                                <a:lnTo>
                                  <a:pt x="284" y="515"/>
                                </a:lnTo>
                                <a:lnTo>
                                  <a:pt x="244" y="503"/>
                                </a:lnTo>
                                <a:lnTo>
                                  <a:pt x="207" y="487"/>
                                </a:lnTo>
                                <a:lnTo>
                                  <a:pt x="173" y="469"/>
                                </a:lnTo>
                                <a:lnTo>
                                  <a:pt x="141" y="447"/>
                                </a:lnTo>
                                <a:lnTo>
                                  <a:pt x="112" y="422"/>
                                </a:lnTo>
                                <a:lnTo>
                                  <a:pt x="89" y="392"/>
                                </a:lnTo>
                                <a:lnTo>
                                  <a:pt x="69" y="360"/>
                                </a:lnTo>
                                <a:lnTo>
                                  <a:pt x="57" y="323"/>
                                </a:lnTo>
                                <a:lnTo>
                                  <a:pt x="50" y="280"/>
                                </a:lnTo>
                                <a:lnTo>
                                  <a:pt x="52" y="234"/>
                                </a:lnTo>
                                <a:lnTo>
                                  <a:pt x="59" y="182"/>
                                </a:lnTo>
                                <a:lnTo>
                                  <a:pt x="61" y="162"/>
                                </a:lnTo>
                                <a:lnTo>
                                  <a:pt x="59" y="146"/>
                                </a:lnTo>
                                <a:lnTo>
                                  <a:pt x="52" y="136"/>
                                </a:lnTo>
                                <a:lnTo>
                                  <a:pt x="41" y="129"/>
                                </a:lnTo>
                                <a:lnTo>
                                  <a:pt x="30" y="123"/>
                                </a:lnTo>
                                <a:lnTo>
                                  <a:pt x="19" y="120"/>
                                </a:lnTo>
                                <a:lnTo>
                                  <a:pt x="11" y="118"/>
                                </a:lnTo>
                                <a:lnTo>
                                  <a:pt x="3" y="114"/>
                                </a:lnTo>
                                <a:lnTo>
                                  <a:pt x="0" y="111"/>
                                </a:lnTo>
                                <a:lnTo>
                                  <a:pt x="3" y="107"/>
                                </a:lnTo>
                                <a:lnTo>
                                  <a:pt x="12" y="104"/>
                                </a:lnTo>
                                <a:lnTo>
                                  <a:pt x="23" y="98"/>
                                </a:lnTo>
                                <a:lnTo>
                                  <a:pt x="36" y="93"/>
                                </a:lnTo>
                                <a:lnTo>
                                  <a:pt x="48" y="82"/>
                                </a:lnTo>
                                <a:lnTo>
                                  <a:pt x="55" y="66"/>
                                </a:lnTo>
                                <a:lnTo>
                                  <a:pt x="61" y="52"/>
                                </a:lnTo>
                                <a:lnTo>
                                  <a:pt x="68" y="38"/>
                                </a:lnTo>
                                <a:lnTo>
                                  <a:pt x="77" y="25"/>
                                </a:lnTo>
                                <a:lnTo>
                                  <a:pt x="89" y="13"/>
                                </a:lnTo>
                                <a:lnTo>
                                  <a:pt x="103" y="6"/>
                                </a:lnTo>
                                <a:lnTo>
                                  <a:pt x="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2319338" y="695325"/>
                            <a:ext cx="393700" cy="250825"/>
                          </a:xfrm>
                          <a:custGeom>
                            <a:avLst/>
                            <a:gdLst>
                              <a:gd name="T0" fmla="*/ 104 w 496"/>
                              <a:gd name="T1" fmla="*/ 0 h 315"/>
                              <a:gd name="T2" fmla="*/ 139 w 496"/>
                              <a:gd name="T3" fmla="*/ 2 h 315"/>
                              <a:gd name="T4" fmla="*/ 180 w 496"/>
                              <a:gd name="T5" fmla="*/ 11 h 315"/>
                              <a:gd name="T6" fmla="*/ 221 w 496"/>
                              <a:gd name="T7" fmla="*/ 28 h 315"/>
                              <a:gd name="T8" fmla="*/ 245 w 496"/>
                              <a:gd name="T9" fmla="*/ 43 h 315"/>
                              <a:gd name="T10" fmla="*/ 271 w 496"/>
                              <a:gd name="T11" fmla="*/ 60 h 315"/>
                              <a:gd name="T12" fmla="*/ 298 w 496"/>
                              <a:gd name="T13" fmla="*/ 80 h 315"/>
                              <a:gd name="T14" fmla="*/ 327 w 496"/>
                              <a:gd name="T15" fmla="*/ 103 h 315"/>
                              <a:gd name="T16" fmla="*/ 354 w 496"/>
                              <a:gd name="T17" fmla="*/ 126 h 315"/>
                              <a:gd name="T18" fmla="*/ 382 w 496"/>
                              <a:gd name="T19" fmla="*/ 151 h 315"/>
                              <a:gd name="T20" fmla="*/ 407 w 496"/>
                              <a:gd name="T21" fmla="*/ 174 h 315"/>
                              <a:gd name="T22" fmla="*/ 432 w 496"/>
                              <a:gd name="T23" fmla="*/ 196 h 315"/>
                              <a:gd name="T24" fmla="*/ 454 w 496"/>
                              <a:gd name="T25" fmla="*/ 217 h 315"/>
                              <a:gd name="T26" fmla="*/ 471 w 496"/>
                              <a:gd name="T27" fmla="*/ 233 h 315"/>
                              <a:gd name="T28" fmla="*/ 484 w 496"/>
                              <a:gd name="T29" fmla="*/ 247 h 315"/>
                              <a:gd name="T30" fmla="*/ 493 w 496"/>
                              <a:gd name="T31" fmla="*/ 256 h 315"/>
                              <a:gd name="T32" fmla="*/ 496 w 496"/>
                              <a:gd name="T33" fmla="*/ 258 h 315"/>
                              <a:gd name="T34" fmla="*/ 466 w 496"/>
                              <a:gd name="T35" fmla="*/ 280 h 315"/>
                              <a:gd name="T36" fmla="*/ 430 w 496"/>
                              <a:gd name="T37" fmla="*/ 296 h 315"/>
                              <a:gd name="T38" fmla="*/ 389 w 496"/>
                              <a:gd name="T39" fmla="*/ 306 h 315"/>
                              <a:gd name="T40" fmla="*/ 346 w 496"/>
                              <a:gd name="T41" fmla="*/ 313 h 315"/>
                              <a:gd name="T42" fmla="*/ 300 w 496"/>
                              <a:gd name="T43" fmla="*/ 315 h 315"/>
                              <a:gd name="T44" fmla="*/ 254 w 496"/>
                              <a:gd name="T45" fmla="*/ 312 h 315"/>
                              <a:gd name="T46" fmla="*/ 205 w 496"/>
                              <a:gd name="T47" fmla="*/ 303 h 315"/>
                              <a:gd name="T48" fmla="*/ 161 w 496"/>
                              <a:gd name="T49" fmla="*/ 287 h 315"/>
                              <a:gd name="T50" fmla="*/ 116 w 496"/>
                              <a:gd name="T51" fmla="*/ 263 h 315"/>
                              <a:gd name="T52" fmla="*/ 75 w 496"/>
                              <a:gd name="T53" fmla="*/ 235 h 315"/>
                              <a:gd name="T54" fmla="*/ 39 w 496"/>
                              <a:gd name="T55" fmla="*/ 198 h 315"/>
                              <a:gd name="T56" fmla="*/ 16 w 496"/>
                              <a:gd name="T57" fmla="*/ 162 h 315"/>
                              <a:gd name="T58" fmla="*/ 2 w 496"/>
                              <a:gd name="T59" fmla="*/ 126 h 315"/>
                              <a:gd name="T60" fmla="*/ 0 w 496"/>
                              <a:gd name="T61" fmla="*/ 94 h 315"/>
                              <a:gd name="T62" fmla="*/ 5 w 496"/>
                              <a:gd name="T63" fmla="*/ 66 h 315"/>
                              <a:gd name="T64" fmla="*/ 20 w 496"/>
                              <a:gd name="T65" fmla="*/ 41 h 315"/>
                              <a:gd name="T66" fmla="*/ 41 w 496"/>
                              <a:gd name="T67" fmla="*/ 21 h 315"/>
                              <a:gd name="T68" fmla="*/ 70 w 496"/>
                              <a:gd name="T69" fmla="*/ 7 h 315"/>
                              <a:gd name="T70" fmla="*/ 104 w 496"/>
                              <a:gd name="T71" fmla="*/ 0 h 3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96" h="315">
                                <a:moveTo>
                                  <a:pt x="104" y="0"/>
                                </a:moveTo>
                                <a:lnTo>
                                  <a:pt x="139" y="2"/>
                                </a:lnTo>
                                <a:lnTo>
                                  <a:pt x="180" y="11"/>
                                </a:lnTo>
                                <a:lnTo>
                                  <a:pt x="221" y="28"/>
                                </a:lnTo>
                                <a:lnTo>
                                  <a:pt x="245" y="43"/>
                                </a:lnTo>
                                <a:lnTo>
                                  <a:pt x="271" y="60"/>
                                </a:lnTo>
                                <a:lnTo>
                                  <a:pt x="298" y="80"/>
                                </a:lnTo>
                                <a:lnTo>
                                  <a:pt x="327" y="103"/>
                                </a:lnTo>
                                <a:lnTo>
                                  <a:pt x="354" y="126"/>
                                </a:lnTo>
                                <a:lnTo>
                                  <a:pt x="382" y="151"/>
                                </a:lnTo>
                                <a:lnTo>
                                  <a:pt x="407" y="174"/>
                                </a:lnTo>
                                <a:lnTo>
                                  <a:pt x="432" y="196"/>
                                </a:lnTo>
                                <a:lnTo>
                                  <a:pt x="454" y="217"/>
                                </a:lnTo>
                                <a:lnTo>
                                  <a:pt x="471" y="233"/>
                                </a:lnTo>
                                <a:lnTo>
                                  <a:pt x="484" y="247"/>
                                </a:lnTo>
                                <a:lnTo>
                                  <a:pt x="493" y="256"/>
                                </a:lnTo>
                                <a:lnTo>
                                  <a:pt x="496" y="258"/>
                                </a:lnTo>
                                <a:lnTo>
                                  <a:pt x="466" y="280"/>
                                </a:lnTo>
                                <a:lnTo>
                                  <a:pt x="430" y="296"/>
                                </a:lnTo>
                                <a:lnTo>
                                  <a:pt x="389" y="306"/>
                                </a:lnTo>
                                <a:lnTo>
                                  <a:pt x="346" y="313"/>
                                </a:lnTo>
                                <a:lnTo>
                                  <a:pt x="300" y="315"/>
                                </a:lnTo>
                                <a:lnTo>
                                  <a:pt x="254" y="312"/>
                                </a:lnTo>
                                <a:lnTo>
                                  <a:pt x="205" y="303"/>
                                </a:lnTo>
                                <a:lnTo>
                                  <a:pt x="161" y="287"/>
                                </a:lnTo>
                                <a:lnTo>
                                  <a:pt x="116" y="263"/>
                                </a:lnTo>
                                <a:lnTo>
                                  <a:pt x="75" y="235"/>
                                </a:lnTo>
                                <a:lnTo>
                                  <a:pt x="39" y="198"/>
                                </a:lnTo>
                                <a:lnTo>
                                  <a:pt x="16" y="162"/>
                                </a:lnTo>
                                <a:lnTo>
                                  <a:pt x="2" y="126"/>
                                </a:lnTo>
                                <a:lnTo>
                                  <a:pt x="0" y="94"/>
                                </a:lnTo>
                                <a:lnTo>
                                  <a:pt x="5" y="66"/>
                                </a:lnTo>
                                <a:lnTo>
                                  <a:pt x="20" y="41"/>
                                </a:lnTo>
                                <a:lnTo>
                                  <a:pt x="41" y="21"/>
                                </a:lnTo>
                                <a:lnTo>
                                  <a:pt x="70" y="7"/>
                                </a:lnTo>
                                <a:lnTo>
                                  <a:pt x="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reeform 4"/>
                        <wps:cNvSpPr>
                          <a:spLocks noEditPoints="1"/>
                        </wps:cNvSpPr>
                        <wps:spPr bwMode="auto">
                          <a:xfrm>
                            <a:off x="4416425" y="300037"/>
                            <a:ext cx="79375" cy="98425"/>
                          </a:xfrm>
                          <a:custGeom>
                            <a:avLst/>
                            <a:gdLst>
                              <a:gd name="T0" fmla="*/ 17 w 100"/>
                              <a:gd name="T1" fmla="*/ 14 h 125"/>
                              <a:gd name="T2" fmla="*/ 20 w 100"/>
                              <a:gd name="T3" fmla="*/ 25 h 125"/>
                              <a:gd name="T4" fmla="*/ 24 w 100"/>
                              <a:gd name="T5" fmla="*/ 41 h 125"/>
                              <a:gd name="T6" fmla="*/ 29 w 100"/>
                              <a:gd name="T7" fmla="*/ 55 h 125"/>
                              <a:gd name="T8" fmla="*/ 34 w 100"/>
                              <a:gd name="T9" fmla="*/ 68 h 125"/>
                              <a:gd name="T10" fmla="*/ 38 w 100"/>
                              <a:gd name="T11" fmla="*/ 73 h 125"/>
                              <a:gd name="T12" fmla="*/ 43 w 100"/>
                              <a:gd name="T13" fmla="*/ 77 h 125"/>
                              <a:gd name="T14" fmla="*/ 49 w 100"/>
                              <a:gd name="T15" fmla="*/ 80 h 125"/>
                              <a:gd name="T16" fmla="*/ 54 w 100"/>
                              <a:gd name="T17" fmla="*/ 80 h 125"/>
                              <a:gd name="T18" fmla="*/ 56 w 100"/>
                              <a:gd name="T19" fmla="*/ 82 h 125"/>
                              <a:gd name="T20" fmla="*/ 58 w 100"/>
                              <a:gd name="T21" fmla="*/ 82 h 125"/>
                              <a:gd name="T22" fmla="*/ 52 w 100"/>
                              <a:gd name="T23" fmla="*/ 86 h 125"/>
                              <a:gd name="T24" fmla="*/ 47 w 100"/>
                              <a:gd name="T25" fmla="*/ 86 h 125"/>
                              <a:gd name="T26" fmla="*/ 42 w 100"/>
                              <a:gd name="T27" fmla="*/ 87 h 125"/>
                              <a:gd name="T28" fmla="*/ 38 w 100"/>
                              <a:gd name="T29" fmla="*/ 91 h 125"/>
                              <a:gd name="T30" fmla="*/ 29 w 100"/>
                              <a:gd name="T31" fmla="*/ 102 h 125"/>
                              <a:gd name="T32" fmla="*/ 24 w 100"/>
                              <a:gd name="T33" fmla="*/ 114 h 125"/>
                              <a:gd name="T34" fmla="*/ 17 w 100"/>
                              <a:gd name="T35" fmla="*/ 125 h 125"/>
                              <a:gd name="T36" fmla="*/ 18 w 100"/>
                              <a:gd name="T37" fmla="*/ 119 h 125"/>
                              <a:gd name="T38" fmla="*/ 18 w 100"/>
                              <a:gd name="T39" fmla="*/ 107 h 125"/>
                              <a:gd name="T40" fmla="*/ 20 w 100"/>
                              <a:gd name="T41" fmla="*/ 93 h 125"/>
                              <a:gd name="T42" fmla="*/ 20 w 100"/>
                              <a:gd name="T43" fmla="*/ 82 h 125"/>
                              <a:gd name="T44" fmla="*/ 18 w 100"/>
                              <a:gd name="T45" fmla="*/ 66 h 125"/>
                              <a:gd name="T46" fmla="*/ 11 w 100"/>
                              <a:gd name="T47" fmla="*/ 48 h 125"/>
                              <a:gd name="T48" fmla="*/ 6 w 100"/>
                              <a:gd name="T49" fmla="*/ 32 h 125"/>
                              <a:gd name="T50" fmla="*/ 0 w 100"/>
                              <a:gd name="T51" fmla="*/ 21 h 125"/>
                              <a:gd name="T52" fmla="*/ 17 w 100"/>
                              <a:gd name="T53" fmla="*/ 14 h 125"/>
                              <a:gd name="T54" fmla="*/ 47 w 100"/>
                              <a:gd name="T55" fmla="*/ 0 h 125"/>
                              <a:gd name="T56" fmla="*/ 52 w 100"/>
                              <a:gd name="T57" fmla="*/ 7 h 125"/>
                              <a:gd name="T58" fmla="*/ 58 w 100"/>
                              <a:gd name="T59" fmla="*/ 12 h 125"/>
                              <a:gd name="T60" fmla="*/ 63 w 100"/>
                              <a:gd name="T61" fmla="*/ 18 h 125"/>
                              <a:gd name="T62" fmla="*/ 67 w 100"/>
                              <a:gd name="T63" fmla="*/ 21 h 125"/>
                              <a:gd name="T64" fmla="*/ 70 w 100"/>
                              <a:gd name="T65" fmla="*/ 25 h 125"/>
                              <a:gd name="T66" fmla="*/ 81 w 100"/>
                              <a:gd name="T67" fmla="*/ 29 h 125"/>
                              <a:gd name="T68" fmla="*/ 90 w 100"/>
                              <a:gd name="T69" fmla="*/ 30 h 125"/>
                              <a:gd name="T70" fmla="*/ 97 w 100"/>
                              <a:gd name="T71" fmla="*/ 29 h 125"/>
                              <a:gd name="T72" fmla="*/ 100 w 100"/>
                              <a:gd name="T73" fmla="*/ 29 h 125"/>
                              <a:gd name="T74" fmla="*/ 97 w 100"/>
                              <a:gd name="T75" fmla="*/ 32 h 125"/>
                              <a:gd name="T76" fmla="*/ 93 w 100"/>
                              <a:gd name="T77" fmla="*/ 36 h 125"/>
                              <a:gd name="T78" fmla="*/ 90 w 100"/>
                              <a:gd name="T79" fmla="*/ 39 h 125"/>
                              <a:gd name="T80" fmla="*/ 86 w 100"/>
                              <a:gd name="T81" fmla="*/ 41 h 125"/>
                              <a:gd name="T82" fmla="*/ 84 w 100"/>
                              <a:gd name="T83" fmla="*/ 46 h 125"/>
                              <a:gd name="T84" fmla="*/ 81 w 100"/>
                              <a:gd name="T85" fmla="*/ 61 h 125"/>
                              <a:gd name="T86" fmla="*/ 81 w 100"/>
                              <a:gd name="T87" fmla="*/ 77 h 125"/>
                              <a:gd name="T88" fmla="*/ 77 w 100"/>
                              <a:gd name="T89" fmla="*/ 91 h 125"/>
                              <a:gd name="T90" fmla="*/ 77 w 100"/>
                              <a:gd name="T91" fmla="*/ 87 h 125"/>
                              <a:gd name="T92" fmla="*/ 74 w 100"/>
                              <a:gd name="T93" fmla="*/ 78 h 125"/>
                              <a:gd name="T94" fmla="*/ 70 w 100"/>
                              <a:gd name="T95" fmla="*/ 68 h 125"/>
                              <a:gd name="T96" fmla="*/ 67 w 100"/>
                              <a:gd name="T97" fmla="*/ 55 h 125"/>
                              <a:gd name="T98" fmla="*/ 63 w 100"/>
                              <a:gd name="T99" fmla="*/ 46 h 125"/>
                              <a:gd name="T100" fmla="*/ 56 w 100"/>
                              <a:gd name="T101" fmla="*/ 34 h 125"/>
                              <a:gd name="T102" fmla="*/ 43 w 100"/>
                              <a:gd name="T103" fmla="*/ 20 h 125"/>
                              <a:gd name="T104" fmla="*/ 31 w 100"/>
                              <a:gd name="T105" fmla="*/ 9 h 125"/>
                              <a:gd name="T106" fmla="*/ 47 w 100"/>
                              <a:gd name="T107" fmla="*/ 0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00" h="125">
                                <a:moveTo>
                                  <a:pt x="17" y="14"/>
                                </a:moveTo>
                                <a:lnTo>
                                  <a:pt x="20" y="25"/>
                                </a:lnTo>
                                <a:lnTo>
                                  <a:pt x="24" y="41"/>
                                </a:lnTo>
                                <a:lnTo>
                                  <a:pt x="29" y="55"/>
                                </a:lnTo>
                                <a:lnTo>
                                  <a:pt x="34" y="68"/>
                                </a:lnTo>
                                <a:lnTo>
                                  <a:pt x="38" y="73"/>
                                </a:lnTo>
                                <a:lnTo>
                                  <a:pt x="43" y="77"/>
                                </a:lnTo>
                                <a:lnTo>
                                  <a:pt x="49" y="80"/>
                                </a:lnTo>
                                <a:lnTo>
                                  <a:pt x="54" y="80"/>
                                </a:lnTo>
                                <a:lnTo>
                                  <a:pt x="56" y="82"/>
                                </a:lnTo>
                                <a:lnTo>
                                  <a:pt x="58" y="82"/>
                                </a:lnTo>
                                <a:lnTo>
                                  <a:pt x="52" y="86"/>
                                </a:lnTo>
                                <a:lnTo>
                                  <a:pt x="47" y="86"/>
                                </a:lnTo>
                                <a:lnTo>
                                  <a:pt x="42" y="87"/>
                                </a:lnTo>
                                <a:lnTo>
                                  <a:pt x="38" y="91"/>
                                </a:lnTo>
                                <a:lnTo>
                                  <a:pt x="29" y="102"/>
                                </a:lnTo>
                                <a:lnTo>
                                  <a:pt x="24" y="114"/>
                                </a:lnTo>
                                <a:lnTo>
                                  <a:pt x="17" y="125"/>
                                </a:lnTo>
                                <a:lnTo>
                                  <a:pt x="18" y="119"/>
                                </a:lnTo>
                                <a:lnTo>
                                  <a:pt x="18" y="107"/>
                                </a:lnTo>
                                <a:lnTo>
                                  <a:pt x="20" y="93"/>
                                </a:lnTo>
                                <a:lnTo>
                                  <a:pt x="20" y="82"/>
                                </a:lnTo>
                                <a:lnTo>
                                  <a:pt x="18" y="66"/>
                                </a:lnTo>
                                <a:lnTo>
                                  <a:pt x="11" y="48"/>
                                </a:lnTo>
                                <a:lnTo>
                                  <a:pt x="6" y="32"/>
                                </a:lnTo>
                                <a:lnTo>
                                  <a:pt x="0" y="21"/>
                                </a:lnTo>
                                <a:lnTo>
                                  <a:pt x="17" y="14"/>
                                </a:lnTo>
                                <a:close/>
                                <a:moveTo>
                                  <a:pt x="47" y="0"/>
                                </a:moveTo>
                                <a:lnTo>
                                  <a:pt x="52" y="7"/>
                                </a:lnTo>
                                <a:lnTo>
                                  <a:pt x="58" y="12"/>
                                </a:lnTo>
                                <a:lnTo>
                                  <a:pt x="63" y="18"/>
                                </a:lnTo>
                                <a:lnTo>
                                  <a:pt x="67" y="21"/>
                                </a:lnTo>
                                <a:lnTo>
                                  <a:pt x="70" y="25"/>
                                </a:lnTo>
                                <a:lnTo>
                                  <a:pt x="81" y="29"/>
                                </a:lnTo>
                                <a:lnTo>
                                  <a:pt x="90" y="30"/>
                                </a:lnTo>
                                <a:lnTo>
                                  <a:pt x="97" y="29"/>
                                </a:lnTo>
                                <a:lnTo>
                                  <a:pt x="100" y="29"/>
                                </a:lnTo>
                                <a:lnTo>
                                  <a:pt x="97" y="32"/>
                                </a:lnTo>
                                <a:lnTo>
                                  <a:pt x="93" y="36"/>
                                </a:lnTo>
                                <a:lnTo>
                                  <a:pt x="90" y="39"/>
                                </a:lnTo>
                                <a:lnTo>
                                  <a:pt x="86" y="41"/>
                                </a:lnTo>
                                <a:lnTo>
                                  <a:pt x="84" y="46"/>
                                </a:lnTo>
                                <a:lnTo>
                                  <a:pt x="81" y="61"/>
                                </a:lnTo>
                                <a:lnTo>
                                  <a:pt x="81" y="77"/>
                                </a:lnTo>
                                <a:lnTo>
                                  <a:pt x="77" y="91"/>
                                </a:lnTo>
                                <a:lnTo>
                                  <a:pt x="77" y="87"/>
                                </a:lnTo>
                                <a:lnTo>
                                  <a:pt x="74" y="78"/>
                                </a:lnTo>
                                <a:lnTo>
                                  <a:pt x="70" y="68"/>
                                </a:lnTo>
                                <a:lnTo>
                                  <a:pt x="67" y="55"/>
                                </a:lnTo>
                                <a:lnTo>
                                  <a:pt x="63" y="46"/>
                                </a:lnTo>
                                <a:lnTo>
                                  <a:pt x="56" y="34"/>
                                </a:lnTo>
                                <a:lnTo>
                                  <a:pt x="43" y="20"/>
                                </a:lnTo>
                                <a:lnTo>
                                  <a:pt x="31" y="9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20"/>
                          </a:solidFill>
                          <a:ln w="0">
                            <a:solidFill>
                              <a:srgbClr val="FF810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>
                            <a:off x="4135438" y="0"/>
                            <a:ext cx="531813" cy="338138"/>
                          </a:xfrm>
                          <a:custGeom>
                            <a:avLst/>
                            <a:gdLst>
                              <a:gd name="T0" fmla="*/ 423 w 670"/>
                              <a:gd name="T1" fmla="*/ 6 h 428"/>
                              <a:gd name="T2" fmla="*/ 427 w 670"/>
                              <a:gd name="T3" fmla="*/ 43 h 428"/>
                              <a:gd name="T4" fmla="*/ 420 w 670"/>
                              <a:gd name="T5" fmla="*/ 109 h 428"/>
                              <a:gd name="T6" fmla="*/ 395 w 670"/>
                              <a:gd name="T7" fmla="*/ 187 h 428"/>
                              <a:gd name="T8" fmla="*/ 378 w 670"/>
                              <a:gd name="T9" fmla="*/ 221 h 428"/>
                              <a:gd name="T10" fmla="*/ 359 w 670"/>
                              <a:gd name="T11" fmla="*/ 255 h 428"/>
                              <a:gd name="T12" fmla="*/ 396 w 670"/>
                              <a:gd name="T13" fmla="*/ 287 h 428"/>
                              <a:gd name="T14" fmla="*/ 441 w 670"/>
                              <a:gd name="T15" fmla="*/ 332 h 428"/>
                              <a:gd name="T16" fmla="*/ 471 w 670"/>
                              <a:gd name="T17" fmla="*/ 337 h 428"/>
                              <a:gd name="T18" fmla="*/ 520 w 670"/>
                              <a:gd name="T19" fmla="*/ 330 h 428"/>
                              <a:gd name="T20" fmla="*/ 573 w 670"/>
                              <a:gd name="T21" fmla="*/ 319 h 428"/>
                              <a:gd name="T22" fmla="*/ 621 w 670"/>
                              <a:gd name="T23" fmla="*/ 314 h 428"/>
                              <a:gd name="T24" fmla="*/ 648 w 670"/>
                              <a:gd name="T25" fmla="*/ 321 h 428"/>
                              <a:gd name="T26" fmla="*/ 646 w 670"/>
                              <a:gd name="T27" fmla="*/ 341 h 428"/>
                              <a:gd name="T28" fmla="*/ 625 w 670"/>
                              <a:gd name="T29" fmla="*/ 362 h 428"/>
                              <a:gd name="T30" fmla="*/ 609 w 670"/>
                              <a:gd name="T31" fmla="*/ 385 h 428"/>
                              <a:gd name="T32" fmla="*/ 620 w 670"/>
                              <a:gd name="T33" fmla="*/ 396 h 428"/>
                              <a:gd name="T34" fmla="*/ 645 w 670"/>
                              <a:gd name="T35" fmla="*/ 398 h 428"/>
                              <a:gd name="T36" fmla="*/ 666 w 670"/>
                              <a:gd name="T37" fmla="*/ 398 h 428"/>
                              <a:gd name="T38" fmla="*/ 670 w 670"/>
                              <a:gd name="T39" fmla="*/ 401 h 428"/>
                              <a:gd name="T40" fmla="*/ 653 w 670"/>
                              <a:gd name="T41" fmla="*/ 408 h 428"/>
                              <a:gd name="T42" fmla="*/ 607 w 670"/>
                              <a:gd name="T43" fmla="*/ 407 h 428"/>
                              <a:gd name="T44" fmla="*/ 546 w 670"/>
                              <a:gd name="T45" fmla="*/ 399 h 428"/>
                              <a:gd name="T46" fmla="*/ 482 w 670"/>
                              <a:gd name="T47" fmla="*/ 389 h 428"/>
                              <a:gd name="T48" fmla="*/ 430 w 670"/>
                              <a:gd name="T49" fmla="*/ 378 h 428"/>
                              <a:gd name="T50" fmla="*/ 409 w 670"/>
                              <a:gd name="T51" fmla="*/ 374 h 428"/>
                              <a:gd name="T52" fmla="*/ 311 w 670"/>
                              <a:gd name="T53" fmla="*/ 414 h 428"/>
                              <a:gd name="T54" fmla="*/ 236 w 670"/>
                              <a:gd name="T55" fmla="*/ 428 h 428"/>
                              <a:gd name="T56" fmla="*/ 179 w 670"/>
                              <a:gd name="T57" fmla="*/ 419 h 428"/>
                              <a:gd name="T58" fmla="*/ 137 w 670"/>
                              <a:gd name="T59" fmla="*/ 396 h 428"/>
                              <a:gd name="T60" fmla="*/ 109 w 670"/>
                              <a:gd name="T61" fmla="*/ 360 h 428"/>
                              <a:gd name="T62" fmla="*/ 93 w 670"/>
                              <a:gd name="T63" fmla="*/ 317 h 428"/>
                              <a:gd name="T64" fmla="*/ 82 w 670"/>
                              <a:gd name="T65" fmla="*/ 275 h 428"/>
                              <a:gd name="T66" fmla="*/ 71 w 670"/>
                              <a:gd name="T67" fmla="*/ 234 h 428"/>
                              <a:gd name="T68" fmla="*/ 50 w 670"/>
                              <a:gd name="T69" fmla="*/ 211 h 428"/>
                              <a:gd name="T70" fmla="*/ 23 w 670"/>
                              <a:gd name="T71" fmla="*/ 202 h 428"/>
                              <a:gd name="T72" fmla="*/ 4 w 670"/>
                              <a:gd name="T73" fmla="*/ 198 h 428"/>
                              <a:gd name="T74" fmla="*/ 2 w 670"/>
                              <a:gd name="T75" fmla="*/ 191 h 428"/>
                              <a:gd name="T76" fmla="*/ 14 w 670"/>
                              <a:gd name="T77" fmla="*/ 180 h 428"/>
                              <a:gd name="T78" fmla="*/ 32 w 670"/>
                              <a:gd name="T79" fmla="*/ 154 h 428"/>
                              <a:gd name="T80" fmla="*/ 50 w 670"/>
                              <a:gd name="T81" fmla="*/ 113 h 428"/>
                              <a:gd name="T82" fmla="*/ 80 w 670"/>
                              <a:gd name="T83" fmla="*/ 89 h 428"/>
                              <a:gd name="T84" fmla="*/ 120 w 670"/>
                              <a:gd name="T85" fmla="*/ 88 h 428"/>
                              <a:gd name="T86" fmla="*/ 157 w 670"/>
                              <a:gd name="T87" fmla="*/ 105 h 428"/>
                              <a:gd name="T88" fmla="*/ 182 w 670"/>
                              <a:gd name="T89" fmla="*/ 146 h 428"/>
                              <a:gd name="T90" fmla="*/ 218 w 670"/>
                              <a:gd name="T91" fmla="*/ 145 h 428"/>
                              <a:gd name="T92" fmla="*/ 295 w 670"/>
                              <a:gd name="T93" fmla="*/ 93 h 428"/>
                              <a:gd name="T94" fmla="*/ 370 w 670"/>
                              <a:gd name="T95" fmla="*/ 47 h 428"/>
                              <a:gd name="T96" fmla="*/ 423 w 670"/>
                              <a:gd name="T97" fmla="*/ 0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670" h="428">
                                <a:moveTo>
                                  <a:pt x="423" y="0"/>
                                </a:moveTo>
                                <a:lnTo>
                                  <a:pt x="423" y="6"/>
                                </a:lnTo>
                                <a:lnTo>
                                  <a:pt x="425" y="22"/>
                                </a:lnTo>
                                <a:lnTo>
                                  <a:pt x="427" y="43"/>
                                </a:lnTo>
                                <a:lnTo>
                                  <a:pt x="425" y="73"/>
                                </a:lnTo>
                                <a:lnTo>
                                  <a:pt x="420" y="109"/>
                                </a:lnTo>
                                <a:lnTo>
                                  <a:pt x="411" y="146"/>
                                </a:lnTo>
                                <a:lnTo>
                                  <a:pt x="395" y="187"/>
                                </a:lnTo>
                                <a:lnTo>
                                  <a:pt x="387" y="203"/>
                                </a:lnTo>
                                <a:lnTo>
                                  <a:pt x="378" y="221"/>
                                </a:lnTo>
                                <a:lnTo>
                                  <a:pt x="368" y="241"/>
                                </a:lnTo>
                                <a:lnTo>
                                  <a:pt x="359" y="255"/>
                                </a:lnTo>
                                <a:lnTo>
                                  <a:pt x="378" y="269"/>
                                </a:lnTo>
                                <a:lnTo>
                                  <a:pt x="396" y="287"/>
                                </a:lnTo>
                                <a:lnTo>
                                  <a:pt x="416" y="309"/>
                                </a:lnTo>
                                <a:lnTo>
                                  <a:pt x="441" y="332"/>
                                </a:lnTo>
                                <a:lnTo>
                                  <a:pt x="453" y="337"/>
                                </a:lnTo>
                                <a:lnTo>
                                  <a:pt x="471" y="337"/>
                                </a:lnTo>
                                <a:lnTo>
                                  <a:pt x="493" y="335"/>
                                </a:lnTo>
                                <a:lnTo>
                                  <a:pt x="520" y="330"/>
                                </a:lnTo>
                                <a:lnTo>
                                  <a:pt x="546" y="325"/>
                                </a:lnTo>
                                <a:lnTo>
                                  <a:pt x="573" y="319"/>
                                </a:lnTo>
                                <a:lnTo>
                                  <a:pt x="598" y="316"/>
                                </a:lnTo>
                                <a:lnTo>
                                  <a:pt x="621" y="314"/>
                                </a:lnTo>
                                <a:lnTo>
                                  <a:pt x="637" y="316"/>
                                </a:lnTo>
                                <a:lnTo>
                                  <a:pt x="648" y="321"/>
                                </a:lnTo>
                                <a:lnTo>
                                  <a:pt x="652" y="332"/>
                                </a:lnTo>
                                <a:lnTo>
                                  <a:pt x="646" y="341"/>
                                </a:lnTo>
                                <a:lnTo>
                                  <a:pt x="636" y="351"/>
                                </a:lnTo>
                                <a:lnTo>
                                  <a:pt x="625" y="362"/>
                                </a:lnTo>
                                <a:lnTo>
                                  <a:pt x="614" y="373"/>
                                </a:lnTo>
                                <a:lnTo>
                                  <a:pt x="609" y="385"/>
                                </a:lnTo>
                                <a:lnTo>
                                  <a:pt x="612" y="392"/>
                                </a:lnTo>
                                <a:lnTo>
                                  <a:pt x="620" y="396"/>
                                </a:lnTo>
                                <a:lnTo>
                                  <a:pt x="632" y="398"/>
                                </a:lnTo>
                                <a:lnTo>
                                  <a:pt x="645" y="398"/>
                                </a:lnTo>
                                <a:lnTo>
                                  <a:pt x="657" y="398"/>
                                </a:lnTo>
                                <a:lnTo>
                                  <a:pt x="666" y="398"/>
                                </a:lnTo>
                                <a:lnTo>
                                  <a:pt x="670" y="401"/>
                                </a:lnTo>
                                <a:lnTo>
                                  <a:pt x="670" y="401"/>
                                </a:lnTo>
                                <a:lnTo>
                                  <a:pt x="664" y="405"/>
                                </a:lnTo>
                                <a:lnTo>
                                  <a:pt x="653" y="408"/>
                                </a:lnTo>
                                <a:lnTo>
                                  <a:pt x="634" y="408"/>
                                </a:lnTo>
                                <a:lnTo>
                                  <a:pt x="607" y="407"/>
                                </a:lnTo>
                                <a:lnTo>
                                  <a:pt x="578" y="405"/>
                                </a:lnTo>
                                <a:lnTo>
                                  <a:pt x="546" y="399"/>
                                </a:lnTo>
                                <a:lnTo>
                                  <a:pt x="512" y="394"/>
                                </a:lnTo>
                                <a:lnTo>
                                  <a:pt x="482" y="389"/>
                                </a:lnTo>
                                <a:lnTo>
                                  <a:pt x="453" y="383"/>
                                </a:lnTo>
                                <a:lnTo>
                                  <a:pt x="430" y="378"/>
                                </a:lnTo>
                                <a:lnTo>
                                  <a:pt x="416" y="374"/>
                                </a:lnTo>
                                <a:lnTo>
                                  <a:pt x="409" y="374"/>
                                </a:lnTo>
                                <a:lnTo>
                                  <a:pt x="357" y="398"/>
                                </a:lnTo>
                                <a:lnTo>
                                  <a:pt x="311" y="414"/>
                                </a:lnTo>
                                <a:lnTo>
                                  <a:pt x="271" y="424"/>
                                </a:lnTo>
                                <a:lnTo>
                                  <a:pt x="236" y="428"/>
                                </a:lnTo>
                                <a:lnTo>
                                  <a:pt x="205" y="426"/>
                                </a:lnTo>
                                <a:lnTo>
                                  <a:pt x="179" y="419"/>
                                </a:lnTo>
                                <a:lnTo>
                                  <a:pt x="155" y="410"/>
                                </a:lnTo>
                                <a:lnTo>
                                  <a:pt x="137" y="396"/>
                                </a:lnTo>
                                <a:lnTo>
                                  <a:pt x="121" y="378"/>
                                </a:lnTo>
                                <a:lnTo>
                                  <a:pt x="109" y="360"/>
                                </a:lnTo>
                                <a:lnTo>
                                  <a:pt x="100" y="339"/>
                                </a:lnTo>
                                <a:lnTo>
                                  <a:pt x="93" y="317"/>
                                </a:lnTo>
                                <a:lnTo>
                                  <a:pt x="86" y="296"/>
                                </a:lnTo>
                                <a:lnTo>
                                  <a:pt x="82" y="275"/>
                                </a:lnTo>
                                <a:lnTo>
                                  <a:pt x="79" y="253"/>
                                </a:lnTo>
                                <a:lnTo>
                                  <a:pt x="71" y="234"/>
                                </a:lnTo>
                                <a:lnTo>
                                  <a:pt x="62" y="219"/>
                                </a:lnTo>
                                <a:lnTo>
                                  <a:pt x="50" y="211"/>
                                </a:lnTo>
                                <a:lnTo>
                                  <a:pt x="36" y="205"/>
                                </a:lnTo>
                                <a:lnTo>
                                  <a:pt x="23" y="202"/>
                                </a:lnTo>
                                <a:lnTo>
                                  <a:pt x="12" y="200"/>
                                </a:lnTo>
                                <a:lnTo>
                                  <a:pt x="4" y="198"/>
                                </a:lnTo>
                                <a:lnTo>
                                  <a:pt x="0" y="196"/>
                                </a:lnTo>
                                <a:lnTo>
                                  <a:pt x="2" y="191"/>
                                </a:lnTo>
                                <a:lnTo>
                                  <a:pt x="7" y="187"/>
                                </a:lnTo>
                                <a:lnTo>
                                  <a:pt x="14" y="180"/>
                                </a:lnTo>
                                <a:lnTo>
                                  <a:pt x="23" y="170"/>
                                </a:lnTo>
                                <a:lnTo>
                                  <a:pt x="32" y="154"/>
                                </a:lnTo>
                                <a:lnTo>
                                  <a:pt x="41" y="134"/>
                                </a:lnTo>
                                <a:lnTo>
                                  <a:pt x="50" y="113"/>
                                </a:lnTo>
                                <a:lnTo>
                                  <a:pt x="62" y="98"/>
                                </a:lnTo>
                                <a:lnTo>
                                  <a:pt x="80" y="89"/>
                                </a:lnTo>
                                <a:lnTo>
                                  <a:pt x="100" y="86"/>
                                </a:lnTo>
                                <a:lnTo>
                                  <a:pt x="120" y="88"/>
                                </a:lnTo>
                                <a:lnTo>
                                  <a:pt x="139" y="93"/>
                                </a:lnTo>
                                <a:lnTo>
                                  <a:pt x="157" y="105"/>
                                </a:lnTo>
                                <a:lnTo>
                                  <a:pt x="171" y="123"/>
                                </a:lnTo>
                                <a:lnTo>
                                  <a:pt x="182" y="146"/>
                                </a:lnTo>
                                <a:lnTo>
                                  <a:pt x="186" y="175"/>
                                </a:lnTo>
                                <a:lnTo>
                                  <a:pt x="218" y="145"/>
                                </a:lnTo>
                                <a:lnTo>
                                  <a:pt x="255" y="118"/>
                                </a:lnTo>
                                <a:lnTo>
                                  <a:pt x="295" y="93"/>
                                </a:lnTo>
                                <a:lnTo>
                                  <a:pt x="334" y="70"/>
                                </a:lnTo>
                                <a:lnTo>
                                  <a:pt x="370" y="47"/>
                                </a:lnTo>
                                <a:lnTo>
                                  <a:pt x="400" y="24"/>
                                </a:lnTo>
                                <a:lnTo>
                                  <a:pt x="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>
                            <a:solidFill>
                              <a:schemeClr val="accent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reeform 6"/>
                        <wps:cNvSpPr>
                          <a:spLocks/>
                        </wps:cNvSpPr>
                        <wps:spPr bwMode="auto">
                          <a:xfrm>
                            <a:off x="4248150" y="52387"/>
                            <a:ext cx="274638" cy="242888"/>
                          </a:xfrm>
                          <a:custGeom>
                            <a:avLst/>
                            <a:gdLst>
                              <a:gd name="T0" fmla="*/ 346 w 346"/>
                              <a:gd name="T1" fmla="*/ 0 h 307"/>
                              <a:gd name="T2" fmla="*/ 337 w 346"/>
                              <a:gd name="T3" fmla="*/ 52 h 307"/>
                              <a:gd name="T4" fmla="*/ 325 w 346"/>
                              <a:gd name="T5" fmla="*/ 100 h 307"/>
                              <a:gd name="T6" fmla="*/ 307 w 346"/>
                              <a:gd name="T7" fmla="*/ 145 h 307"/>
                              <a:gd name="T8" fmla="*/ 286 w 346"/>
                              <a:gd name="T9" fmla="*/ 186 h 307"/>
                              <a:gd name="T10" fmla="*/ 257 w 346"/>
                              <a:gd name="T11" fmla="*/ 219 h 307"/>
                              <a:gd name="T12" fmla="*/ 225 w 346"/>
                              <a:gd name="T13" fmla="*/ 250 h 307"/>
                              <a:gd name="T14" fmla="*/ 187 w 346"/>
                              <a:gd name="T15" fmla="*/ 275 h 307"/>
                              <a:gd name="T16" fmla="*/ 143 w 346"/>
                              <a:gd name="T17" fmla="*/ 292 h 307"/>
                              <a:gd name="T18" fmla="*/ 105 w 346"/>
                              <a:gd name="T19" fmla="*/ 303 h 307"/>
                              <a:gd name="T20" fmla="*/ 71 w 346"/>
                              <a:gd name="T21" fmla="*/ 307 h 307"/>
                              <a:gd name="T22" fmla="*/ 45 w 346"/>
                              <a:gd name="T23" fmla="*/ 301 h 307"/>
                              <a:gd name="T24" fmla="*/ 25 w 346"/>
                              <a:gd name="T25" fmla="*/ 291 h 307"/>
                              <a:gd name="T26" fmla="*/ 9 w 346"/>
                              <a:gd name="T27" fmla="*/ 273 h 307"/>
                              <a:gd name="T28" fmla="*/ 2 w 346"/>
                              <a:gd name="T29" fmla="*/ 250 h 307"/>
                              <a:gd name="T30" fmla="*/ 0 w 346"/>
                              <a:gd name="T31" fmla="*/ 225 h 307"/>
                              <a:gd name="T32" fmla="*/ 7 w 346"/>
                              <a:gd name="T33" fmla="*/ 196 h 307"/>
                              <a:gd name="T34" fmla="*/ 21 w 346"/>
                              <a:gd name="T35" fmla="*/ 166 h 307"/>
                              <a:gd name="T36" fmla="*/ 46 w 346"/>
                              <a:gd name="T37" fmla="*/ 137 h 307"/>
                              <a:gd name="T38" fmla="*/ 79 w 346"/>
                              <a:gd name="T39" fmla="*/ 109 h 307"/>
                              <a:gd name="T40" fmla="*/ 109 w 346"/>
                              <a:gd name="T41" fmla="*/ 89 h 307"/>
                              <a:gd name="T42" fmla="*/ 143 w 346"/>
                              <a:gd name="T43" fmla="*/ 73 h 307"/>
                              <a:gd name="T44" fmla="*/ 177 w 346"/>
                              <a:gd name="T45" fmla="*/ 61 h 307"/>
                              <a:gd name="T46" fmla="*/ 212 w 346"/>
                              <a:gd name="T47" fmla="*/ 50 h 307"/>
                              <a:gd name="T48" fmla="*/ 246 w 346"/>
                              <a:gd name="T49" fmla="*/ 41 h 307"/>
                              <a:gd name="T50" fmla="*/ 277 w 346"/>
                              <a:gd name="T51" fmla="*/ 34 h 307"/>
                              <a:gd name="T52" fmla="*/ 305 w 346"/>
                              <a:gd name="T53" fmla="*/ 27 h 307"/>
                              <a:gd name="T54" fmla="*/ 327 w 346"/>
                              <a:gd name="T55" fmla="*/ 20 h 307"/>
                              <a:gd name="T56" fmla="*/ 341 w 346"/>
                              <a:gd name="T57" fmla="*/ 11 h 307"/>
                              <a:gd name="T58" fmla="*/ 346 w 346"/>
                              <a:gd name="T59" fmla="*/ 0 h 3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46" h="307">
                                <a:moveTo>
                                  <a:pt x="346" y="0"/>
                                </a:moveTo>
                                <a:lnTo>
                                  <a:pt x="337" y="52"/>
                                </a:lnTo>
                                <a:lnTo>
                                  <a:pt x="325" y="100"/>
                                </a:lnTo>
                                <a:lnTo>
                                  <a:pt x="307" y="145"/>
                                </a:lnTo>
                                <a:lnTo>
                                  <a:pt x="286" y="186"/>
                                </a:lnTo>
                                <a:lnTo>
                                  <a:pt x="257" y="219"/>
                                </a:lnTo>
                                <a:lnTo>
                                  <a:pt x="225" y="250"/>
                                </a:lnTo>
                                <a:lnTo>
                                  <a:pt x="187" y="275"/>
                                </a:lnTo>
                                <a:lnTo>
                                  <a:pt x="143" y="292"/>
                                </a:lnTo>
                                <a:lnTo>
                                  <a:pt x="105" y="303"/>
                                </a:lnTo>
                                <a:lnTo>
                                  <a:pt x="71" y="307"/>
                                </a:lnTo>
                                <a:lnTo>
                                  <a:pt x="45" y="301"/>
                                </a:lnTo>
                                <a:lnTo>
                                  <a:pt x="25" y="291"/>
                                </a:lnTo>
                                <a:lnTo>
                                  <a:pt x="9" y="273"/>
                                </a:lnTo>
                                <a:lnTo>
                                  <a:pt x="2" y="250"/>
                                </a:lnTo>
                                <a:lnTo>
                                  <a:pt x="0" y="225"/>
                                </a:lnTo>
                                <a:lnTo>
                                  <a:pt x="7" y="196"/>
                                </a:lnTo>
                                <a:lnTo>
                                  <a:pt x="21" y="166"/>
                                </a:lnTo>
                                <a:lnTo>
                                  <a:pt x="46" y="137"/>
                                </a:lnTo>
                                <a:lnTo>
                                  <a:pt x="79" y="109"/>
                                </a:lnTo>
                                <a:lnTo>
                                  <a:pt x="109" y="89"/>
                                </a:lnTo>
                                <a:lnTo>
                                  <a:pt x="143" y="73"/>
                                </a:lnTo>
                                <a:lnTo>
                                  <a:pt x="177" y="61"/>
                                </a:lnTo>
                                <a:lnTo>
                                  <a:pt x="212" y="50"/>
                                </a:lnTo>
                                <a:lnTo>
                                  <a:pt x="246" y="41"/>
                                </a:lnTo>
                                <a:lnTo>
                                  <a:pt x="277" y="34"/>
                                </a:lnTo>
                                <a:lnTo>
                                  <a:pt x="305" y="27"/>
                                </a:lnTo>
                                <a:lnTo>
                                  <a:pt x="327" y="20"/>
                                </a:lnTo>
                                <a:lnTo>
                                  <a:pt x="341" y="11"/>
                                </a:lnTo>
                                <a:lnTo>
                                  <a:pt x="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0" y="708025"/>
                            <a:ext cx="4519613" cy="368300"/>
                          </a:xfrm>
                          <a:custGeom>
                            <a:avLst/>
                            <a:gdLst>
                              <a:gd name="T0" fmla="*/ 5690 w 5694"/>
                              <a:gd name="T1" fmla="*/ 0 h 463"/>
                              <a:gd name="T2" fmla="*/ 5692 w 5694"/>
                              <a:gd name="T3" fmla="*/ 5 h 463"/>
                              <a:gd name="T4" fmla="*/ 5658 w 5694"/>
                              <a:gd name="T5" fmla="*/ 39 h 463"/>
                              <a:gd name="T6" fmla="*/ 5624 w 5694"/>
                              <a:gd name="T7" fmla="*/ 100 h 463"/>
                              <a:gd name="T8" fmla="*/ 5599 w 5694"/>
                              <a:gd name="T9" fmla="*/ 178 h 463"/>
                              <a:gd name="T10" fmla="*/ 5146 w 5694"/>
                              <a:gd name="T11" fmla="*/ 285 h 463"/>
                              <a:gd name="T12" fmla="*/ 4689 w 5694"/>
                              <a:gd name="T13" fmla="*/ 369 h 463"/>
                              <a:gd name="T14" fmla="*/ 4315 w 5694"/>
                              <a:gd name="T15" fmla="*/ 419 h 463"/>
                              <a:gd name="T16" fmla="*/ 3955 w 5694"/>
                              <a:gd name="T17" fmla="*/ 452 h 463"/>
                              <a:gd name="T18" fmla="*/ 3594 w 5694"/>
                              <a:gd name="T19" fmla="*/ 463 h 463"/>
                              <a:gd name="T20" fmla="*/ 2873 w 5694"/>
                              <a:gd name="T21" fmla="*/ 445 h 463"/>
                              <a:gd name="T22" fmla="*/ 2153 w 5694"/>
                              <a:gd name="T23" fmla="*/ 390 h 463"/>
                              <a:gd name="T24" fmla="*/ 1298 w 5694"/>
                              <a:gd name="T25" fmla="*/ 297 h 463"/>
                              <a:gd name="T26" fmla="*/ 1027 w 5694"/>
                              <a:gd name="T27" fmla="*/ 272 h 463"/>
                              <a:gd name="T28" fmla="*/ 757 w 5694"/>
                              <a:gd name="T29" fmla="*/ 251 h 463"/>
                              <a:gd name="T30" fmla="*/ 477 w 5694"/>
                              <a:gd name="T31" fmla="*/ 235 h 463"/>
                              <a:gd name="T32" fmla="*/ 177 w 5694"/>
                              <a:gd name="T33" fmla="*/ 226 h 463"/>
                              <a:gd name="T34" fmla="*/ 7 w 5694"/>
                              <a:gd name="T35" fmla="*/ 223 h 463"/>
                              <a:gd name="T36" fmla="*/ 2 w 5694"/>
                              <a:gd name="T37" fmla="*/ 219 h 463"/>
                              <a:gd name="T38" fmla="*/ 0 w 5694"/>
                              <a:gd name="T39" fmla="*/ 214 h 463"/>
                              <a:gd name="T40" fmla="*/ 5 w 5694"/>
                              <a:gd name="T41" fmla="*/ 212 h 463"/>
                              <a:gd name="T42" fmla="*/ 580 w 5694"/>
                              <a:gd name="T43" fmla="*/ 212 h 463"/>
                              <a:gd name="T44" fmla="*/ 1157 w 5694"/>
                              <a:gd name="T45" fmla="*/ 237 h 463"/>
                              <a:gd name="T46" fmla="*/ 1802 w 5694"/>
                              <a:gd name="T47" fmla="*/ 283 h 463"/>
                              <a:gd name="T48" fmla="*/ 2519 w 5694"/>
                              <a:gd name="T49" fmla="*/ 340 h 463"/>
                              <a:gd name="T50" fmla="*/ 3235 w 5694"/>
                              <a:gd name="T51" fmla="*/ 378 h 463"/>
                              <a:gd name="T52" fmla="*/ 3773 w 5694"/>
                              <a:gd name="T53" fmla="*/ 383 h 463"/>
                              <a:gd name="T54" fmla="*/ 4130 w 5694"/>
                              <a:gd name="T55" fmla="*/ 369 h 463"/>
                              <a:gd name="T56" fmla="*/ 4448 w 5694"/>
                              <a:gd name="T57" fmla="*/ 337 h 463"/>
                              <a:gd name="T58" fmla="*/ 4896 w 5694"/>
                              <a:gd name="T59" fmla="*/ 251 h 463"/>
                              <a:gd name="T60" fmla="*/ 5340 w 5694"/>
                              <a:gd name="T61" fmla="*/ 139 h 463"/>
                              <a:gd name="T62" fmla="*/ 4905 w 5694"/>
                              <a:gd name="T63" fmla="*/ 169 h 463"/>
                              <a:gd name="T64" fmla="*/ 4487 w 5694"/>
                              <a:gd name="T65" fmla="*/ 162 h 463"/>
                              <a:gd name="T66" fmla="*/ 4090 w 5694"/>
                              <a:gd name="T67" fmla="*/ 125 h 463"/>
                              <a:gd name="T68" fmla="*/ 3699 w 5694"/>
                              <a:gd name="T69" fmla="*/ 57 h 463"/>
                              <a:gd name="T70" fmla="*/ 3696 w 5694"/>
                              <a:gd name="T71" fmla="*/ 55 h 463"/>
                              <a:gd name="T72" fmla="*/ 3696 w 5694"/>
                              <a:gd name="T73" fmla="*/ 50 h 463"/>
                              <a:gd name="T74" fmla="*/ 3698 w 5694"/>
                              <a:gd name="T75" fmla="*/ 46 h 463"/>
                              <a:gd name="T76" fmla="*/ 3896 w 5694"/>
                              <a:gd name="T77" fmla="*/ 76 h 463"/>
                              <a:gd name="T78" fmla="*/ 4290 w 5694"/>
                              <a:gd name="T79" fmla="*/ 117 h 463"/>
                              <a:gd name="T80" fmla="*/ 4685 w 5694"/>
                              <a:gd name="T81" fmla="*/ 128 h 463"/>
                              <a:gd name="T82" fmla="*/ 5080 w 5694"/>
                              <a:gd name="T83" fmla="*/ 103 h 463"/>
                              <a:gd name="T84" fmla="*/ 5469 w 5694"/>
                              <a:gd name="T85" fmla="*/ 44 h 463"/>
                              <a:gd name="T86" fmla="*/ 5672 w 5694"/>
                              <a:gd name="T87" fmla="*/ 0 h 4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5694" h="463">
                                <a:moveTo>
                                  <a:pt x="5683" y="0"/>
                                </a:moveTo>
                                <a:lnTo>
                                  <a:pt x="5690" y="0"/>
                                </a:lnTo>
                                <a:lnTo>
                                  <a:pt x="5694" y="2"/>
                                </a:lnTo>
                                <a:lnTo>
                                  <a:pt x="5692" y="5"/>
                                </a:lnTo>
                                <a:lnTo>
                                  <a:pt x="5676" y="19"/>
                                </a:lnTo>
                                <a:lnTo>
                                  <a:pt x="5658" y="39"/>
                                </a:lnTo>
                                <a:lnTo>
                                  <a:pt x="5640" y="68"/>
                                </a:lnTo>
                                <a:lnTo>
                                  <a:pt x="5624" y="100"/>
                                </a:lnTo>
                                <a:lnTo>
                                  <a:pt x="5610" y="139"/>
                                </a:lnTo>
                                <a:lnTo>
                                  <a:pt x="5599" y="178"/>
                                </a:lnTo>
                                <a:lnTo>
                                  <a:pt x="5374" y="235"/>
                                </a:lnTo>
                                <a:lnTo>
                                  <a:pt x="5146" y="285"/>
                                </a:lnTo>
                                <a:lnTo>
                                  <a:pt x="4917" y="329"/>
                                </a:lnTo>
                                <a:lnTo>
                                  <a:pt x="4689" y="369"/>
                                </a:lnTo>
                                <a:lnTo>
                                  <a:pt x="4456" y="399"/>
                                </a:lnTo>
                                <a:lnTo>
                                  <a:pt x="4315" y="419"/>
                                </a:lnTo>
                                <a:lnTo>
                                  <a:pt x="4135" y="440"/>
                                </a:lnTo>
                                <a:lnTo>
                                  <a:pt x="3955" y="452"/>
                                </a:lnTo>
                                <a:lnTo>
                                  <a:pt x="3774" y="461"/>
                                </a:lnTo>
                                <a:lnTo>
                                  <a:pt x="3594" y="463"/>
                                </a:lnTo>
                                <a:lnTo>
                                  <a:pt x="3233" y="459"/>
                                </a:lnTo>
                                <a:lnTo>
                                  <a:pt x="2873" y="445"/>
                                </a:lnTo>
                                <a:lnTo>
                                  <a:pt x="2512" y="422"/>
                                </a:lnTo>
                                <a:lnTo>
                                  <a:pt x="2153" y="390"/>
                                </a:lnTo>
                                <a:lnTo>
                                  <a:pt x="1439" y="312"/>
                                </a:lnTo>
                                <a:lnTo>
                                  <a:pt x="1298" y="297"/>
                                </a:lnTo>
                                <a:lnTo>
                                  <a:pt x="1161" y="285"/>
                                </a:lnTo>
                                <a:lnTo>
                                  <a:pt x="1027" y="272"/>
                                </a:lnTo>
                                <a:lnTo>
                                  <a:pt x="891" y="262"/>
                                </a:lnTo>
                                <a:lnTo>
                                  <a:pt x="757" y="251"/>
                                </a:lnTo>
                                <a:lnTo>
                                  <a:pt x="620" y="242"/>
                                </a:lnTo>
                                <a:lnTo>
                                  <a:pt x="477" y="235"/>
                                </a:lnTo>
                                <a:lnTo>
                                  <a:pt x="330" y="230"/>
                                </a:lnTo>
                                <a:lnTo>
                                  <a:pt x="177" y="226"/>
                                </a:lnTo>
                                <a:lnTo>
                                  <a:pt x="14" y="223"/>
                                </a:lnTo>
                                <a:lnTo>
                                  <a:pt x="7" y="223"/>
                                </a:lnTo>
                                <a:lnTo>
                                  <a:pt x="4" y="221"/>
                                </a:lnTo>
                                <a:lnTo>
                                  <a:pt x="2" y="219"/>
                                </a:lnTo>
                                <a:lnTo>
                                  <a:pt x="0" y="217"/>
                                </a:lnTo>
                                <a:lnTo>
                                  <a:pt x="0" y="214"/>
                                </a:lnTo>
                                <a:lnTo>
                                  <a:pt x="2" y="214"/>
                                </a:lnTo>
                                <a:lnTo>
                                  <a:pt x="5" y="212"/>
                                </a:lnTo>
                                <a:lnTo>
                                  <a:pt x="293" y="208"/>
                                </a:lnTo>
                                <a:lnTo>
                                  <a:pt x="580" y="212"/>
                                </a:lnTo>
                                <a:lnTo>
                                  <a:pt x="870" y="221"/>
                                </a:lnTo>
                                <a:lnTo>
                                  <a:pt x="1157" y="237"/>
                                </a:lnTo>
                                <a:lnTo>
                                  <a:pt x="1443" y="256"/>
                                </a:lnTo>
                                <a:lnTo>
                                  <a:pt x="1802" y="283"/>
                                </a:lnTo>
                                <a:lnTo>
                                  <a:pt x="2160" y="313"/>
                                </a:lnTo>
                                <a:lnTo>
                                  <a:pt x="2519" y="340"/>
                                </a:lnTo>
                                <a:lnTo>
                                  <a:pt x="2876" y="363"/>
                                </a:lnTo>
                                <a:lnTo>
                                  <a:pt x="3235" y="378"/>
                                </a:lnTo>
                                <a:lnTo>
                                  <a:pt x="3594" y="383"/>
                                </a:lnTo>
                                <a:lnTo>
                                  <a:pt x="3773" y="383"/>
                                </a:lnTo>
                                <a:lnTo>
                                  <a:pt x="3951" y="378"/>
                                </a:lnTo>
                                <a:lnTo>
                                  <a:pt x="4130" y="369"/>
                                </a:lnTo>
                                <a:lnTo>
                                  <a:pt x="4308" y="353"/>
                                </a:lnTo>
                                <a:lnTo>
                                  <a:pt x="4448" y="337"/>
                                </a:lnTo>
                                <a:lnTo>
                                  <a:pt x="4673" y="297"/>
                                </a:lnTo>
                                <a:lnTo>
                                  <a:pt x="4896" y="251"/>
                                </a:lnTo>
                                <a:lnTo>
                                  <a:pt x="5119" y="198"/>
                                </a:lnTo>
                                <a:lnTo>
                                  <a:pt x="5340" y="139"/>
                                </a:lnTo>
                                <a:lnTo>
                                  <a:pt x="5122" y="160"/>
                                </a:lnTo>
                                <a:lnTo>
                                  <a:pt x="4905" y="169"/>
                                </a:lnTo>
                                <a:lnTo>
                                  <a:pt x="4685" y="169"/>
                                </a:lnTo>
                                <a:lnTo>
                                  <a:pt x="4487" y="162"/>
                                </a:lnTo>
                                <a:lnTo>
                                  <a:pt x="4289" y="146"/>
                                </a:lnTo>
                                <a:lnTo>
                                  <a:pt x="4090" y="125"/>
                                </a:lnTo>
                                <a:lnTo>
                                  <a:pt x="3894" y="94"/>
                                </a:lnTo>
                                <a:lnTo>
                                  <a:pt x="3699" y="57"/>
                                </a:lnTo>
                                <a:lnTo>
                                  <a:pt x="3698" y="57"/>
                                </a:lnTo>
                                <a:lnTo>
                                  <a:pt x="3696" y="55"/>
                                </a:lnTo>
                                <a:lnTo>
                                  <a:pt x="3696" y="52"/>
                                </a:lnTo>
                                <a:lnTo>
                                  <a:pt x="3696" y="50"/>
                                </a:lnTo>
                                <a:lnTo>
                                  <a:pt x="3696" y="48"/>
                                </a:lnTo>
                                <a:lnTo>
                                  <a:pt x="3698" y="46"/>
                                </a:lnTo>
                                <a:lnTo>
                                  <a:pt x="3701" y="46"/>
                                </a:lnTo>
                                <a:lnTo>
                                  <a:pt x="3896" y="76"/>
                                </a:lnTo>
                                <a:lnTo>
                                  <a:pt x="4094" y="101"/>
                                </a:lnTo>
                                <a:lnTo>
                                  <a:pt x="4290" y="117"/>
                                </a:lnTo>
                                <a:lnTo>
                                  <a:pt x="4489" y="128"/>
                                </a:lnTo>
                                <a:lnTo>
                                  <a:pt x="4685" y="128"/>
                                </a:lnTo>
                                <a:lnTo>
                                  <a:pt x="4883" y="121"/>
                                </a:lnTo>
                                <a:lnTo>
                                  <a:pt x="5080" y="103"/>
                                </a:lnTo>
                                <a:lnTo>
                                  <a:pt x="5276" y="78"/>
                                </a:lnTo>
                                <a:lnTo>
                                  <a:pt x="5469" y="44"/>
                                </a:lnTo>
                                <a:lnTo>
                                  <a:pt x="5662" y="2"/>
                                </a:lnTo>
                                <a:lnTo>
                                  <a:pt x="5672" y="0"/>
                                </a:lnTo>
                                <a:lnTo>
                                  <a:pt x="5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3B17"/>
                          </a:solidFill>
                          <a:ln w="0">
                            <a:solidFill>
                              <a:srgbClr val="603B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Freeform 8"/>
                        <wps:cNvSpPr>
                          <a:spLocks noEditPoints="1"/>
                        </wps:cNvSpPr>
                        <wps:spPr bwMode="auto">
                          <a:xfrm>
                            <a:off x="2373313" y="942975"/>
                            <a:ext cx="127000" cy="93663"/>
                          </a:xfrm>
                          <a:custGeom>
                            <a:avLst/>
                            <a:gdLst>
                              <a:gd name="T0" fmla="*/ 114 w 159"/>
                              <a:gd name="T1" fmla="*/ 28 h 119"/>
                              <a:gd name="T2" fmla="*/ 135 w 159"/>
                              <a:gd name="T3" fmla="*/ 33 h 119"/>
                              <a:gd name="T4" fmla="*/ 134 w 159"/>
                              <a:gd name="T5" fmla="*/ 37 h 119"/>
                              <a:gd name="T6" fmla="*/ 135 w 159"/>
                              <a:gd name="T7" fmla="*/ 42 h 119"/>
                              <a:gd name="T8" fmla="*/ 135 w 159"/>
                              <a:gd name="T9" fmla="*/ 51 h 119"/>
                              <a:gd name="T10" fmla="*/ 139 w 159"/>
                              <a:gd name="T11" fmla="*/ 66 h 119"/>
                              <a:gd name="T12" fmla="*/ 148 w 159"/>
                              <a:gd name="T13" fmla="*/ 76 h 119"/>
                              <a:gd name="T14" fmla="*/ 155 w 159"/>
                              <a:gd name="T15" fmla="*/ 83 h 119"/>
                              <a:gd name="T16" fmla="*/ 159 w 159"/>
                              <a:gd name="T17" fmla="*/ 85 h 119"/>
                              <a:gd name="T18" fmla="*/ 148 w 159"/>
                              <a:gd name="T19" fmla="*/ 85 h 119"/>
                              <a:gd name="T20" fmla="*/ 137 w 159"/>
                              <a:gd name="T21" fmla="*/ 83 h 119"/>
                              <a:gd name="T22" fmla="*/ 126 w 159"/>
                              <a:gd name="T23" fmla="*/ 85 h 119"/>
                              <a:gd name="T24" fmla="*/ 109 w 159"/>
                              <a:gd name="T25" fmla="*/ 96 h 119"/>
                              <a:gd name="T26" fmla="*/ 92 w 159"/>
                              <a:gd name="T27" fmla="*/ 110 h 119"/>
                              <a:gd name="T28" fmla="*/ 76 w 159"/>
                              <a:gd name="T29" fmla="*/ 119 h 119"/>
                              <a:gd name="T30" fmla="*/ 78 w 159"/>
                              <a:gd name="T31" fmla="*/ 115 h 119"/>
                              <a:gd name="T32" fmla="*/ 84 w 159"/>
                              <a:gd name="T33" fmla="*/ 108 h 119"/>
                              <a:gd name="T34" fmla="*/ 91 w 159"/>
                              <a:gd name="T35" fmla="*/ 98 h 119"/>
                              <a:gd name="T36" fmla="*/ 98 w 159"/>
                              <a:gd name="T37" fmla="*/ 85 h 119"/>
                              <a:gd name="T38" fmla="*/ 103 w 159"/>
                              <a:gd name="T39" fmla="*/ 73 h 119"/>
                              <a:gd name="T40" fmla="*/ 109 w 159"/>
                              <a:gd name="T41" fmla="*/ 62 h 119"/>
                              <a:gd name="T42" fmla="*/ 112 w 159"/>
                              <a:gd name="T43" fmla="*/ 48 h 119"/>
                              <a:gd name="T44" fmla="*/ 114 w 159"/>
                              <a:gd name="T45" fmla="*/ 35 h 119"/>
                              <a:gd name="T46" fmla="*/ 114 w 159"/>
                              <a:gd name="T47" fmla="*/ 28 h 119"/>
                              <a:gd name="T48" fmla="*/ 39 w 159"/>
                              <a:gd name="T49" fmla="*/ 0 h 119"/>
                              <a:gd name="T50" fmla="*/ 60 w 159"/>
                              <a:gd name="T51" fmla="*/ 10 h 119"/>
                              <a:gd name="T52" fmla="*/ 59 w 159"/>
                              <a:gd name="T53" fmla="*/ 21 h 119"/>
                              <a:gd name="T54" fmla="*/ 55 w 159"/>
                              <a:gd name="T55" fmla="*/ 35 h 119"/>
                              <a:gd name="T56" fmla="*/ 53 w 159"/>
                              <a:gd name="T57" fmla="*/ 51 h 119"/>
                              <a:gd name="T58" fmla="*/ 57 w 159"/>
                              <a:gd name="T59" fmla="*/ 66 h 119"/>
                              <a:gd name="T60" fmla="*/ 64 w 159"/>
                              <a:gd name="T61" fmla="*/ 76 h 119"/>
                              <a:gd name="T62" fmla="*/ 71 w 159"/>
                              <a:gd name="T63" fmla="*/ 83 h 119"/>
                              <a:gd name="T64" fmla="*/ 75 w 159"/>
                              <a:gd name="T65" fmla="*/ 85 h 119"/>
                              <a:gd name="T66" fmla="*/ 64 w 159"/>
                              <a:gd name="T67" fmla="*/ 85 h 119"/>
                              <a:gd name="T68" fmla="*/ 55 w 159"/>
                              <a:gd name="T69" fmla="*/ 83 h 119"/>
                              <a:gd name="T70" fmla="*/ 44 w 159"/>
                              <a:gd name="T71" fmla="*/ 83 h 119"/>
                              <a:gd name="T72" fmla="*/ 32 w 159"/>
                              <a:gd name="T73" fmla="*/ 90 h 119"/>
                              <a:gd name="T74" fmla="*/ 21 w 159"/>
                              <a:gd name="T75" fmla="*/ 101 h 119"/>
                              <a:gd name="T76" fmla="*/ 10 w 159"/>
                              <a:gd name="T77" fmla="*/ 110 h 119"/>
                              <a:gd name="T78" fmla="*/ 0 w 159"/>
                              <a:gd name="T79" fmla="*/ 115 h 119"/>
                              <a:gd name="T80" fmla="*/ 1 w 159"/>
                              <a:gd name="T81" fmla="*/ 114 h 119"/>
                              <a:gd name="T82" fmla="*/ 7 w 159"/>
                              <a:gd name="T83" fmla="*/ 105 h 119"/>
                              <a:gd name="T84" fmla="*/ 12 w 159"/>
                              <a:gd name="T85" fmla="*/ 94 h 119"/>
                              <a:gd name="T86" fmla="*/ 17 w 159"/>
                              <a:gd name="T87" fmla="*/ 83 h 119"/>
                              <a:gd name="T88" fmla="*/ 25 w 159"/>
                              <a:gd name="T89" fmla="*/ 71 h 119"/>
                              <a:gd name="T90" fmla="*/ 30 w 159"/>
                              <a:gd name="T91" fmla="*/ 60 h 119"/>
                              <a:gd name="T92" fmla="*/ 35 w 159"/>
                              <a:gd name="T93" fmla="*/ 37 h 119"/>
                              <a:gd name="T94" fmla="*/ 39 w 159"/>
                              <a:gd name="T95" fmla="*/ 16 h 119"/>
                              <a:gd name="T96" fmla="*/ 39 w 159"/>
                              <a:gd name="T97" fmla="*/ 0 h 1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9" h="119">
                                <a:moveTo>
                                  <a:pt x="114" y="28"/>
                                </a:moveTo>
                                <a:lnTo>
                                  <a:pt x="135" y="33"/>
                                </a:lnTo>
                                <a:lnTo>
                                  <a:pt x="134" y="37"/>
                                </a:lnTo>
                                <a:lnTo>
                                  <a:pt x="135" y="42"/>
                                </a:lnTo>
                                <a:lnTo>
                                  <a:pt x="135" y="51"/>
                                </a:lnTo>
                                <a:lnTo>
                                  <a:pt x="139" y="66"/>
                                </a:lnTo>
                                <a:lnTo>
                                  <a:pt x="148" y="76"/>
                                </a:lnTo>
                                <a:lnTo>
                                  <a:pt x="155" y="83"/>
                                </a:lnTo>
                                <a:lnTo>
                                  <a:pt x="159" y="85"/>
                                </a:lnTo>
                                <a:lnTo>
                                  <a:pt x="148" y="85"/>
                                </a:lnTo>
                                <a:lnTo>
                                  <a:pt x="137" y="83"/>
                                </a:lnTo>
                                <a:lnTo>
                                  <a:pt x="126" y="85"/>
                                </a:lnTo>
                                <a:lnTo>
                                  <a:pt x="109" y="96"/>
                                </a:lnTo>
                                <a:lnTo>
                                  <a:pt x="92" y="110"/>
                                </a:lnTo>
                                <a:lnTo>
                                  <a:pt x="76" y="119"/>
                                </a:lnTo>
                                <a:lnTo>
                                  <a:pt x="78" y="115"/>
                                </a:lnTo>
                                <a:lnTo>
                                  <a:pt x="84" y="108"/>
                                </a:lnTo>
                                <a:lnTo>
                                  <a:pt x="91" y="98"/>
                                </a:lnTo>
                                <a:lnTo>
                                  <a:pt x="98" y="85"/>
                                </a:lnTo>
                                <a:lnTo>
                                  <a:pt x="103" y="73"/>
                                </a:lnTo>
                                <a:lnTo>
                                  <a:pt x="109" y="62"/>
                                </a:lnTo>
                                <a:lnTo>
                                  <a:pt x="112" y="48"/>
                                </a:lnTo>
                                <a:lnTo>
                                  <a:pt x="114" y="35"/>
                                </a:lnTo>
                                <a:lnTo>
                                  <a:pt x="114" y="28"/>
                                </a:lnTo>
                                <a:close/>
                                <a:moveTo>
                                  <a:pt x="39" y="0"/>
                                </a:moveTo>
                                <a:lnTo>
                                  <a:pt x="60" y="10"/>
                                </a:lnTo>
                                <a:lnTo>
                                  <a:pt x="59" y="21"/>
                                </a:lnTo>
                                <a:lnTo>
                                  <a:pt x="55" y="35"/>
                                </a:lnTo>
                                <a:lnTo>
                                  <a:pt x="53" y="51"/>
                                </a:lnTo>
                                <a:lnTo>
                                  <a:pt x="57" y="66"/>
                                </a:lnTo>
                                <a:lnTo>
                                  <a:pt x="64" y="76"/>
                                </a:lnTo>
                                <a:lnTo>
                                  <a:pt x="71" y="83"/>
                                </a:lnTo>
                                <a:lnTo>
                                  <a:pt x="75" y="85"/>
                                </a:lnTo>
                                <a:lnTo>
                                  <a:pt x="64" y="85"/>
                                </a:lnTo>
                                <a:lnTo>
                                  <a:pt x="55" y="83"/>
                                </a:lnTo>
                                <a:lnTo>
                                  <a:pt x="44" y="83"/>
                                </a:lnTo>
                                <a:lnTo>
                                  <a:pt x="32" y="90"/>
                                </a:lnTo>
                                <a:lnTo>
                                  <a:pt x="21" y="101"/>
                                </a:lnTo>
                                <a:lnTo>
                                  <a:pt x="10" y="110"/>
                                </a:lnTo>
                                <a:lnTo>
                                  <a:pt x="0" y="115"/>
                                </a:lnTo>
                                <a:lnTo>
                                  <a:pt x="1" y="114"/>
                                </a:lnTo>
                                <a:lnTo>
                                  <a:pt x="7" y="105"/>
                                </a:lnTo>
                                <a:lnTo>
                                  <a:pt x="12" y="94"/>
                                </a:lnTo>
                                <a:lnTo>
                                  <a:pt x="17" y="83"/>
                                </a:lnTo>
                                <a:lnTo>
                                  <a:pt x="25" y="71"/>
                                </a:lnTo>
                                <a:lnTo>
                                  <a:pt x="30" y="60"/>
                                </a:lnTo>
                                <a:lnTo>
                                  <a:pt x="35" y="37"/>
                                </a:lnTo>
                                <a:lnTo>
                                  <a:pt x="39" y="16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20"/>
                          </a:solidFill>
                          <a:ln w="0">
                            <a:solidFill>
                              <a:srgbClr val="FF810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C3D76" id="Group 14" o:spid="_x0000_s1026" alt="Bird graphic" style="width:367.2pt;height:93.6pt;mso-position-horizontal-relative:char;mso-position-vertical-relative:line" coordsize="46672,11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">
                <o:lock v:ext="edit" aspectratio="t"/>
                <v:shape id="Freeform 2" o:spid="_x0000_s1027" style="position:absolute;left:22399;top:5572;width:6858;height:6286;visibility:visible;mso-wrap-style:square;v-text-anchor:top" coordsize="864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" path="m121,r23,2l168,9r17,13l198,36r9,16l212,72r2,17l216,109r2,16l219,139r4,13l230,159r64,37l348,230r45,32l428,292r31,29l482,348r20,26l518,401r12,27l541,453r11,28l557,487r14,10l591,512r25,16l646,547r32,20l710,588r34,22l775,631r28,19l828,668r20,16l859,697r5,9l859,711r-11,2l832,713r-18,l794,713r-14,2l768,718r-4,6l762,734r,13l762,761r2,12l762,784r-3,7l753,793r-10,-5l728,775,707,754,684,729,655,702,625,672,593,642,557,613,519,586,482,565,443,549r-40,-9l364,535r-41,-9l284,515,244,503,207,487,173,469,141,447,112,422,89,392,69,360,57,323,50,280r2,-46l59,182r2,-20l59,146,52,136,41,129,30,123,19,120r-8,-2l3,114,,111r3,-4l12,104,23,98,36,93,48,82,55,66,61,52,68,38,77,25,89,13,103,6,121,xe" fillcolor="#f05133 [3204]" strokecolor="#f05133 [3204]" strokeweight="0">
                  <v:path arrowok="t" o:connecttype="custom" o:connectlocs="114300,1585;146844,17440;164306,41223;169863,70555;173038,99094;177006,120498;233363,155379;311944,207700;364331,254472;398463,296488;420688,339297;438150,381312;453231,393996;488950,418572;538163,449489;590550,483577;637381,515287;673100,542240;685800,559681;673100,565230;646113,565230;619125,566816;606425,573950;604838,592184;606425,612795;602456,627065;589756,624686;561181,597733;519906,556510;470694,508945;411956,464551;351631,435219;288925,424121;225425,408266;164306,386069;111919,354359;70644,310758;45244,256058;41275,185503;48419,128425;41275,107814;23813,97508;8731,93544;0,87995;9525,82446;28575,73726;43656,52321;53975,30124;70644,10306;96044,0" o:connectangles="0,0,0,0,0,0,0,0,0,0,0,0,0,0,0,0,0,0,0,0,0,0,0,0,0,0,0,0,0,0,0,0,0,0,0,0,0,0,0,0,0,0,0,0,0,0,0,0,0,0"/>
                </v:shape>
                <v:shape id="Freeform 3" o:spid="_x0000_s1028" style="position:absolute;left:23193;top:6953;width:3937;height:2508;visibility:visible;mso-wrap-style:square;v-text-anchor:top" coordsize="496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" path="m104,r35,2l180,11r41,17l245,43r26,17l298,80r29,23l354,126r28,25l407,174r25,22l454,217r17,16l484,247r9,9l496,258r-30,22l430,296r-41,10l346,313r-46,2l254,312r-49,-9l161,287,116,263,75,235,39,198,16,162,2,126,,94,5,66,20,41,41,21,70,7,104,xe" fillcolor="#f69684 [1940]" strokecolor="#f69684 [1940]" strokeweight="0">
                  <v:path arrowok="t" o:connecttype="custom" o:connectlocs="82550,0;110331,1593;142875,8759;175419,22296;194469,34240;215106,47776;236538,63702;259556,82016;280988,100330;303213,120237;323056,138551;342900,156069;360363,172791;373856,185531;384175,196679;391319,203845;393700,205438;369888,222956;341313,235696;308769,243659;274638,249232;238125,250825;201613,248436;162719,241270;127794,228529;92075,209419;59531,187123;30956,157661;12700,128996;1588,100330;0,74849;3969,52554;15875,32647;32544,16722;55563,5574;82550,0" o:connectangles="0,0,0,0,0,0,0,0,0,0,0,0,0,0,0,0,0,0,0,0,0,0,0,0,0,0,0,0,0,0,0,0,0,0,0,0"/>
                </v:shape>
                <v:shape id="Freeform 4" o:spid="_x0000_s1029" style="position:absolute;left:44164;top:3000;width:794;height:984;visibility:visible;mso-wrap-style:square;v-text-anchor:top" coordsize="100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" path="m17,14r3,11l24,41r5,14l34,68r4,5l43,77r6,3l54,80r2,2l58,82r-6,4l47,86r-5,1l38,91r-9,11l24,114r-7,11l18,119r,-12l20,93r,-11l18,66,11,48,6,32,,21,17,14xm47,r5,7l58,12r5,6l67,21r3,4l81,29r9,1l97,29r3,l97,32r-4,4l90,39r-4,2l84,46,81,61r,16l77,91r,-4l74,78,70,68,67,55,63,46,56,34,43,20,31,9,47,xe" fillcolor="#f79420" strokecolor="#ff8105" strokeweight="0">
                  <v:path arrowok="t" o:connecttype="custom" o:connectlocs="13494,11024;15875,19685;19050,32283;23019,43307;26988,53543;30163,57480;34131,60630;38894,62992;42863,62992;44450,64567;46038,64567;41275,67716;37306,67716;33338,68504;30163,71653;23019,80315;19050,89764;13494,98425;14288,93701;14288,84252;15875,73228;15875,64567;14288,51968;8731,37795;4763,25197;0,16535;13494,11024;37306,0;41275,5512;46038,9449;50006,14173;53181,16535;55563,19685;64294,22835;71438,23622;76994,22835;79375,22835;76994,25197;73819,28346;71438,30709;68263,32283;66675,36220;64294,48031;64294,60630;61119,71653;61119,68504;58738,61417;55563,53543;53181,43307;50006,36220;44450,26772;34131,15748;24606,7087;37306,0" o:connectangles="0,0,0,0,0,0,0,0,0,0,0,0,0,0,0,0,0,0,0,0,0,0,0,0,0,0,0,0,0,0,0,0,0,0,0,0,0,0,0,0,0,0,0,0,0,0,0,0,0,0,0,0,0,0"/>
                  <o:lock v:ext="edit" verticies="t"/>
                </v:shape>
                <v:shape id="Freeform 5" o:spid="_x0000_s1030" style="position:absolute;left:41354;width:5318;height:3381;visibility:visible;mso-wrap-style:square;v-text-anchor:top" coordsize="670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" path="m423,r,6l425,22r2,21l425,73r-5,36l411,146r-16,41l387,203r-9,18l368,241r-9,14l378,269r18,18l416,309r25,23l453,337r18,l493,335r27,-5l546,325r27,-6l598,316r23,-2l637,316r11,5l652,332r-6,9l636,351r-11,11l614,373r-5,12l612,392r8,4l632,398r13,l657,398r9,l670,401r,l664,405r-11,3l634,408r-27,-1l578,405r-32,-6l512,394r-30,-5l453,383r-23,-5l416,374r-7,l357,398r-46,16l271,424r-35,4l205,426r-26,-7l155,410,137,396,121,378,109,360r-9,-21l93,317,86,296,82,275,79,253,71,234,62,219,50,211,36,205,23,202,12,200,4,198,,196r2,-5l7,187r7,-7l23,170r9,-16l41,134r9,-21l62,98,80,89r20,-3l120,88r19,5l157,105r14,18l182,146r4,29l218,145r37,-27l295,93,334,70,370,47,400,24,423,xe" fillcolor="#60c5ba [3205]" strokecolor="#60c5ba [3205]" strokeweight="0">
                  <v:path arrowok="t" o:connecttype="custom" o:connectlocs="335757,4740;338932,33972;333375,86115;313532,147738;300038,174599;284957,201461;314325,226742;350044,262294;373857,266244;412750,260714;454819,252023;492919,248073;514350,253604;512763,269404;496094,285995;483394,304166;492125,312857;511969,314437;528638,314437;531813,316807;518319,322337;481807,321547;433388,315227;382588,307326;341313,298636;324644,295476;246856,327077;187325,338138;142081,331028;108744,312857;86519,284415;73819,250443;65088,217262;56356,184870;39688,166699;18256,159588;3175,156428;1588,150898;11113,142208;25400,121666;39688,89275;63500,70314;95250,69524;124619,82954;144463,115346;173038,114556;234156,73474;293688,37132;335757,0" o:connectangles="0,0,0,0,0,0,0,0,0,0,0,0,0,0,0,0,0,0,0,0,0,0,0,0,0,0,0,0,0,0,0,0,0,0,0,0,0,0,0,0,0,0,0,0,0,0,0,0,0"/>
                </v:shape>
                <v:shape id="Freeform 6" o:spid="_x0000_s1031" style="position:absolute;left:42481;top:523;width:2746;height:2429;visibility:visible;mso-wrap-style:square;v-text-anchor:top" coordsize="346,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" path="m346,r-9,52l325,100r-18,45l286,186r-29,33l225,250r-38,25l143,292r-38,11l71,307,45,301,25,291,9,273,2,250,,225,7,196,21,166,46,137,79,109,109,89,143,73,177,61,212,50r34,-9l277,34r28,-7l327,20r14,-9l346,xe" fillcolor="#9fdcd5 [1941]" strokecolor="#9fdcd5 [1941]" strokeweight="0">
                  <v:path arrowok="t" o:connecttype="custom" o:connectlocs="274638,0;267494,41141;257969,79117;243682,114719;227013,147157;203994,173265;178594,197792;148432,217571;113506,231021;83344,239723;56356,242888;35719,238141;19844,230229;7144,215988;1588,197792;0,178012;5556,155069;16669,131334;36513,108390;62706,86237;86519,70414;113506,57755;140494,48261;168275,39558;195263,32438;219869,26900;242094,21361;259557,15823;270669,8703;274638,0" o:connectangles="0,0,0,0,0,0,0,0,0,0,0,0,0,0,0,0,0,0,0,0,0,0,0,0,0,0,0,0,0,0"/>
                </v:shape>
                <v:shape id="Freeform 7" o:spid="_x0000_s1032" style="position:absolute;top:7080;width:45196;height:3683;visibility:visible;mso-wrap-style:square;v-text-anchor:top" coordsize="5694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" path="m5683,r7,l5694,2r-2,3l5676,19r-18,20l5640,68r-16,32l5610,139r-11,39l5374,235r-228,50l4917,329r-228,40l4456,399r-141,20l4135,440r-180,12l3774,461r-180,2l3233,459,2873,445,2512,422,2153,390,1439,312,1298,297,1161,285,1027,272,891,262,757,251,620,242,477,235,330,230,177,226,14,223r-7,l4,221,2,219,,217r,-3l2,214r3,-2l293,208r287,4l870,221r287,16l1443,256r359,27l2160,313r359,27l2876,363r359,15l3594,383r179,l3951,378r179,-9l4308,353r140,-16l4673,297r223,-46l5119,198r221,-59l5122,160r-217,9l4685,169r-198,-7l4289,146,4090,125,3894,94,3699,57r-1,l3696,55r,-3l3696,50r,-2l3698,46r3,l3896,76r198,25l4290,117r199,11l4685,128r198,-7l5080,103,5276,78,5469,44,5662,2,5672,r11,xe" fillcolor="#603b17" strokecolor="#603b17" strokeweight="0">
                  <v:path arrowok="t" o:connecttype="custom" o:connectlocs="4516438,0;4518025,3977;4491038,31023;4464050,79546;4444207,141593;4084638,226707;3721894,293526;3425032,333300;3139282,359550;2852738,368300;2280444,353982;1708944,310231;1030288,236253;815181,216366;600869,199662;378619,186934;140494,179775;5556,177389;1588,174207;0,170229;3969,168638;460375,168638;918369,188525;1430338,225116;1999456,270458;2567782,300686;2994819,304663;3278188,293526;3530600,268071;3886200,199662;4238625,110570;3893344,134433;3561557,128865;3246438,99433;2936082,45341;2933700,43751;2933700,39773;2935288,36591;3092450,60455;3405188,93069;3718719,101819;4032250,81933;4341019,35000;4502150,0" o:connectangles="0,0,0,0,0,0,0,0,0,0,0,0,0,0,0,0,0,0,0,0,0,0,0,0,0,0,0,0,0,0,0,0,0,0,0,0,0,0,0,0,0,0,0,0"/>
                </v:shape>
                <v:shape id="Freeform 8" o:spid="_x0000_s1033" style="position:absolute;left:23733;top:9429;width:1270;height:937;visibility:visible;mso-wrap-style:square;v-text-anchor:top" coordsize="159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" path="m114,28r21,5l134,37r1,5l135,51r4,15l148,76r7,7l159,85r-11,l137,83r-11,2l109,96,92,110r-16,9l78,115r6,-7l91,98,98,85r5,-12l109,62r3,-14l114,35r,-7xm39,l60,10,59,21,55,35,53,51r4,15l64,76r7,7l75,85r-11,l55,83r-11,l32,90,21,101r-11,9l,115r1,-1l7,105,12,94,17,83,25,71,30,60,35,37,39,16,39,xe" fillcolor="#f79420" strokecolor="#ff8105" strokeweight="0">
                  <v:path arrowok="t" o:connecttype="custom" o:connectlocs="91057,22038;107830,25974;107031,29122;107830,33058;107830,40141;111025,51948;118214,59818;123805,65328;127000,66902;118214,66902;109428,65328;100642,66902;87063,75560;73484,86579;60704,93663;62302,90515;67094,85005;72686,77134;78277,66902;82270,57457;87063,48799;89459,37780;91057,27548;91057,22038;31151,0;47925,7871;47126,16529;43931,27548;42333,40141;45528,51948;51119,59818;56711,65328;59906,66902;51119,66902;43931,65328;35145,65328;25560,70838;16774,79495;7987,86579;0,90515;799,89728;5591,82644;9585,73986;13579,65328;19969,55883;23962,47225;27956,29122;31151,12593;31151,0" o:connectangles="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</w:p>
    <w:sectPr w:rsidR="00AF26B2" w:rsidSect="00301168">
      <w:pgSz w:w="11906" w:h="16838" w:code="9"/>
      <w:pgMar w:top="1080" w:right="432" w:bottom="2016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F99BF" w14:textId="77777777" w:rsidR="0054596B" w:rsidRDefault="0054596B">
      <w:r>
        <w:separator/>
      </w:r>
    </w:p>
  </w:endnote>
  <w:endnote w:type="continuationSeparator" w:id="0">
    <w:p w14:paraId="596698F3" w14:textId="77777777" w:rsidR="0054596B" w:rsidRDefault="00545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6F5CE" w14:textId="77777777" w:rsidR="0054596B" w:rsidRDefault="0054596B">
      <w:r>
        <w:separator/>
      </w:r>
    </w:p>
  </w:footnote>
  <w:footnote w:type="continuationSeparator" w:id="0">
    <w:p w14:paraId="5710CD12" w14:textId="77777777" w:rsidR="0054596B" w:rsidRDefault="00545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47"/>
    <w:rsid w:val="000125C2"/>
    <w:rsid w:val="000176A2"/>
    <w:rsid w:val="00037B60"/>
    <w:rsid w:val="00085E7C"/>
    <w:rsid w:val="00093DAF"/>
    <w:rsid w:val="000B6549"/>
    <w:rsid w:val="000D1B29"/>
    <w:rsid w:val="0010006F"/>
    <w:rsid w:val="00115AE1"/>
    <w:rsid w:val="00117917"/>
    <w:rsid w:val="00165A69"/>
    <w:rsid w:val="00170BF6"/>
    <w:rsid w:val="001B48C1"/>
    <w:rsid w:val="001F4950"/>
    <w:rsid w:val="00210F02"/>
    <w:rsid w:val="00227CE6"/>
    <w:rsid w:val="002435B3"/>
    <w:rsid w:val="0026404E"/>
    <w:rsid w:val="002E5F30"/>
    <w:rsid w:val="00301168"/>
    <w:rsid w:val="00305950"/>
    <w:rsid w:val="003A0BCC"/>
    <w:rsid w:val="003A7CCA"/>
    <w:rsid w:val="00426FC2"/>
    <w:rsid w:val="0042737B"/>
    <w:rsid w:val="004613A2"/>
    <w:rsid w:val="00462571"/>
    <w:rsid w:val="004738A2"/>
    <w:rsid w:val="0049636B"/>
    <w:rsid w:val="004A6EF8"/>
    <w:rsid w:val="004D3E55"/>
    <w:rsid w:val="00520639"/>
    <w:rsid w:val="0054596B"/>
    <w:rsid w:val="00570F31"/>
    <w:rsid w:val="005715F0"/>
    <w:rsid w:val="005A5503"/>
    <w:rsid w:val="005C7CCF"/>
    <w:rsid w:val="00627286"/>
    <w:rsid w:val="00634B43"/>
    <w:rsid w:val="00662CBD"/>
    <w:rsid w:val="00675DE9"/>
    <w:rsid w:val="006D3378"/>
    <w:rsid w:val="006D5406"/>
    <w:rsid w:val="006E483E"/>
    <w:rsid w:val="007838CC"/>
    <w:rsid w:val="00785EE3"/>
    <w:rsid w:val="00792F95"/>
    <w:rsid w:val="00794D73"/>
    <w:rsid w:val="007D3E3C"/>
    <w:rsid w:val="00801048"/>
    <w:rsid w:val="00812722"/>
    <w:rsid w:val="008F4A45"/>
    <w:rsid w:val="0098641A"/>
    <w:rsid w:val="009D43FE"/>
    <w:rsid w:val="009E73F6"/>
    <w:rsid w:val="009F6547"/>
    <w:rsid w:val="00A767C3"/>
    <w:rsid w:val="00AB7BC5"/>
    <w:rsid w:val="00AF26B2"/>
    <w:rsid w:val="00AF393D"/>
    <w:rsid w:val="00B244F9"/>
    <w:rsid w:val="00B479C0"/>
    <w:rsid w:val="00B528FD"/>
    <w:rsid w:val="00B61D41"/>
    <w:rsid w:val="00BD267F"/>
    <w:rsid w:val="00BD6ABE"/>
    <w:rsid w:val="00C32B87"/>
    <w:rsid w:val="00C625B8"/>
    <w:rsid w:val="00C71D4E"/>
    <w:rsid w:val="00CB7C86"/>
    <w:rsid w:val="00CD061B"/>
    <w:rsid w:val="00CE663C"/>
    <w:rsid w:val="00D3468A"/>
    <w:rsid w:val="00D86E45"/>
    <w:rsid w:val="00E224D7"/>
    <w:rsid w:val="00E80967"/>
    <w:rsid w:val="00E92E8B"/>
    <w:rsid w:val="00E950B5"/>
    <w:rsid w:val="00EA4707"/>
    <w:rsid w:val="00EB6112"/>
    <w:rsid w:val="00F41581"/>
    <w:rsid w:val="00F465DC"/>
    <w:rsid w:val="00FD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4107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603B17" w:themeColor="text2"/>
        <w:kern w:val="2"/>
        <w:sz w:val="18"/>
        <w:szCs w:val="18"/>
        <w:lang w:val="en-US" w:eastAsia="ja-JP" w:bidi="ar-SA"/>
        <w14:ligatures w14:val="standar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ear">
    <w:name w:val="Year"/>
    <w:basedOn w:val="Normal"/>
    <w:next w:val="Normal"/>
    <w:uiPriority w:val="1"/>
    <w:qFormat/>
    <w:pPr>
      <w:spacing w:after="600"/>
      <w:ind w:right="360"/>
      <w:jc w:val="right"/>
    </w:pPr>
    <w:rPr>
      <w:rFonts w:asciiTheme="majorHAnsi" w:eastAsiaTheme="majorEastAsia" w:hAnsiTheme="majorHAnsi" w:cstheme="majorBidi"/>
      <w:b/>
      <w:bCs/>
      <w:sz w:val="96"/>
      <w:szCs w:val="9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nths">
    <w:name w:val="Months"/>
    <w:basedOn w:val="Normal"/>
    <w:uiPriority w:val="2"/>
    <w:qFormat/>
    <w:pPr>
      <w:spacing w:line="228" w:lineRule="auto"/>
      <w:ind w:left="101"/>
    </w:pPr>
    <w:rPr>
      <w:rFonts w:asciiTheme="majorHAnsi" w:eastAsiaTheme="majorEastAsia" w:hAnsiTheme="majorHAnsi" w:cstheme="majorBidi"/>
      <w:b/>
      <w:bCs/>
      <w:caps/>
      <w:spacing w:val="2"/>
      <w:sz w:val="21"/>
      <w:szCs w:val="21"/>
    </w:rPr>
  </w:style>
  <w:style w:type="table" w:customStyle="1" w:styleId="HostTable">
    <w:name w:val="Host Table"/>
    <w:basedOn w:val="TableNormal"/>
    <w:uiPriority w:val="99"/>
    <w:rPr>
      <w:color w:val="404040" w:themeColor="text1" w:themeTint="BF"/>
      <w:kern w:val="0"/>
      <w14:ligatures w14:val="none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customStyle="1" w:styleId="Days">
    <w:name w:val="Days"/>
    <w:basedOn w:val="Normal"/>
    <w:uiPriority w:val="3"/>
    <w:qFormat/>
    <w:pPr>
      <w:spacing w:before="40"/>
      <w:jc w:val="center"/>
    </w:pPr>
    <w:rPr>
      <w:rFonts w:asciiTheme="majorHAnsi" w:eastAsiaTheme="majorEastAsia" w:hAnsiTheme="majorHAnsi" w:cstheme="majorBidi"/>
      <w:kern w:val="0"/>
      <w:sz w:val="20"/>
      <w:szCs w:val="20"/>
      <w14:ligatures w14:val="none"/>
    </w:rPr>
  </w:style>
  <w:style w:type="paragraph" w:customStyle="1" w:styleId="Dates">
    <w:name w:val="Dates"/>
    <w:basedOn w:val="Normal"/>
    <w:uiPriority w:val="4"/>
    <w:qFormat/>
    <w:pPr>
      <w:spacing w:before="40" w:after="40"/>
      <w:jc w:val="center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paragraph" w:styleId="Header">
    <w:name w:val="header"/>
    <w:basedOn w:val="Normal"/>
    <w:link w:val="HeaderChar"/>
    <w:uiPriority w:val="99"/>
    <w:unhideWhenUsed/>
    <w:qFormat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98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eSchool\AppData\Roaming\Microsoft\Templates\Birds%20on%20a%20branch%20yearly%20calendar%20(Sun-Sat)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603B17"/>
      </a:dk2>
      <a:lt2>
        <a:srgbClr val="EBE8E5"/>
      </a:lt2>
      <a:accent1>
        <a:srgbClr val="F05133"/>
      </a:accent1>
      <a:accent2>
        <a:srgbClr val="60C5BA"/>
      </a:accent2>
      <a:accent3>
        <a:srgbClr val="D5E04E"/>
      </a:accent3>
      <a:accent4>
        <a:srgbClr val="42C4DD"/>
      </a:accent4>
      <a:accent5>
        <a:srgbClr val="A49B8D"/>
      </a:accent5>
      <a:accent6>
        <a:srgbClr val="5C4C44"/>
      </a:accent6>
      <a:hlink>
        <a:srgbClr val="42C4DD"/>
      </a:hlink>
      <a:folHlink>
        <a:srgbClr val="60C5BA"/>
      </a:folHlink>
    </a:clrScheme>
    <a:fontScheme name="Bird Calendar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5DB83-B664-4A0A-A6F0-F4E117166E7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F6889C8-8BEA-438E-8576-D4B24502E2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11DFA7-5C74-4333-84E0-6CD2618763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4AA17F-4D50-4389-B7DA-540E90155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Birds on a branch yearly calendar (Sun-Sat)</Template>
  <TotalTime>0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2023-01-21T04:38:00Z</dcterms:created>
  <dcterms:modified xsi:type="dcterms:W3CDTF">2023-02-01T06:21:00Z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